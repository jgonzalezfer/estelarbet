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1C04" w:rsidRDefault="00D76AB2">
      <w:r>
        <w:rPr>
          <w:noProof/>
          <w:lang w:val="es-CL" w:eastAsia="es-CL"/>
        </w:rPr>
        <w:drawing>
          <wp:anchor distT="0" distB="0" distL="114300" distR="114300" simplePos="0" relativeHeight="251657216" behindDoc="1" locked="0" layoutInCell="1" allowOverlap="1" wp14:anchorId="3C94A114" wp14:editId="2CF45C66">
            <wp:simplePos x="0" y="0"/>
            <wp:positionH relativeFrom="column">
              <wp:posOffset>-165735</wp:posOffset>
            </wp:positionH>
            <wp:positionV relativeFrom="paragraph">
              <wp:posOffset>-35576</wp:posOffset>
            </wp:positionV>
            <wp:extent cx="7926515" cy="4096987"/>
            <wp:effectExtent l="0" t="0" r="0" b="0"/>
            <wp:wrapNone/>
            <wp:docPr id="5" name="Imagen 5" descr="portátil en mesa de ofic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-for-report-0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6515" cy="4096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Ind w:w="-5" w:type="dxa"/>
        <w:tblCellMar>
          <w:left w:w="115" w:type="dxa"/>
          <w:right w:w="720" w:type="dxa"/>
        </w:tblCellMar>
        <w:tblLook w:val="0000" w:firstRow="0" w:lastRow="0" w:firstColumn="0" w:lastColumn="0" w:noHBand="0" w:noVBand="0"/>
      </w:tblPr>
      <w:tblGrid>
        <w:gridCol w:w="11911"/>
      </w:tblGrid>
      <w:tr w:rsidR="00021C04" w:rsidRPr="00572A71" w:rsidTr="00A1111B">
        <w:trPr>
          <w:trHeight w:val="7553"/>
        </w:trPr>
        <w:tc>
          <w:tcPr>
            <w:tcW w:w="12229" w:type="dxa"/>
          </w:tcPr>
          <w:p w:rsidR="00D4170E" w:rsidRDefault="00D4170E" w:rsidP="00D76AB2">
            <w:pPr>
              <w:ind w:left="720"/>
              <w:rPr>
                <w:rFonts w:asciiTheme="majorHAnsi" w:eastAsiaTheme="majorEastAsia" w:hAnsiTheme="majorHAnsi" w:cstheme="majorBidi"/>
                <w:spacing w:val="-10"/>
                <w:kern w:val="28"/>
                <w:sz w:val="72"/>
                <w:szCs w:val="56"/>
                <w:lang w:bidi="es-ES"/>
              </w:rPr>
            </w:pPr>
          </w:p>
          <w:p w:rsidR="00D4170E" w:rsidRDefault="00D4170E" w:rsidP="00D76AB2">
            <w:pPr>
              <w:ind w:left="720"/>
              <w:rPr>
                <w:rFonts w:asciiTheme="majorHAnsi" w:eastAsiaTheme="majorEastAsia" w:hAnsiTheme="majorHAnsi" w:cstheme="majorBidi"/>
                <w:spacing w:val="-10"/>
                <w:kern w:val="28"/>
                <w:sz w:val="72"/>
                <w:szCs w:val="56"/>
                <w:lang w:bidi="es-ES"/>
              </w:rPr>
            </w:pPr>
          </w:p>
          <w:p w:rsidR="00D4170E" w:rsidRDefault="00D4170E" w:rsidP="00D76AB2">
            <w:pPr>
              <w:ind w:left="720"/>
              <w:rPr>
                <w:rFonts w:asciiTheme="majorHAnsi" w:eastAsiaTheme="majorEastAsia" w:hAnsiTheme="majorHAnsi" w:cstheme="majorBidi"/>
                <w:spacing w:val="-10"/>
                <w:kern w:val="28"/>
                <w:sz w:val="72"/>
                <w:szCs w:val="56"/>
                <w:lang w:bidi="es-ES"/>
              </w:rPr>
            </w:pPr>
          </w:p>
          <w:p w:rsidR="00D4170E" w:rsidRDefault="00D4170E" w:rsidP="00D76AB2">
            <w:pPr>
              <w:ind w:left="720"/>
              <w:rPr>
                <w:rFonts w:asciiTheme="majorHAnsi" w:eastAsiaTheme="majorEastAsia" w:hAnsiTheme="majorHAnsi" w:cstheme="majorBidi"/>
                <w:spacing w:val="-10"/>
                <w:kern w:val="28"/>
                <w:sz w:val="72"/>
                <w:szCs w:val="56"/>
                <w:lang w:bidi="es-ES"/>
              </w:rPr>
            </w:pPr>
          </w:p>
          <w:p w:rsidR="00D4170E" w:rsidRDefault="00D4170E" w:rsidP="00D76AB2">
            <w:pPr>
              <w:ind w:left="720"/>
              <w:rPr>
                <w:rFonts w:asciiTheme="majorHAnsi" w:eastAsiaTheme="majorEastAsia" w:hAnsiTheme="majorHAnsi" w:cstheme="majorBidi"/>
                <w:spacing w:val="-10"/>
                <w:kern w:val="28"/>
                <w:sz w:val="72"/>
                <w:szCs w:val="56"/>
                <w:lang w:bidi="es-ES"/>
              </w:rPr>
            </w:pPr>
          </w:p>
          <w:p w:rsidR="00021C04" w:rsidRDefault="00D76AB2" w:rsidP="00D76AB2">
            <w:pPr>
              <w:ind w:left="720"/>
            </w:pPr>
            <w:r>
              <w:rPr>
                <w:noProof/>
                <w:lang w:val="es-CL" w:eastAsia="es-CL"/>
              </w:rPr>
              <mc:AlternateContent>
                <mc:Choice Requires="wpg">
                  <w:drawing>
                    <wp:inline distT="0" distB="0" distL="0" distR="0" wp14:anchorId="3589909E" wp14:editId="7C83480E">
                      <wp:extent cx="6657975" cy="6393180"/>
                      <wp:effectExtent l="0" t="0" r="9525" b="7620"/>
                      <wp:docPr id="9" name="Grupo 9" descr="Título y texto&#10;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57975" cy="6393180"/>
                                <a:chOff x="0" y="3228567"/>
                                <a:chExt cx="6657975" cy="5779884"/>
                              </a:xfrm>
                            </wpg:grpSpPr>
                            <wps:wsp>
                              <wps:cNvPr id="6" name="Cuadro de texto 6"/>
                              <wps:cNvSpPr txBox="1"/>
                              <wps:spPr>
                                <a:xfrm>
                                  <a:off x="76191" y="3228567"/>
                                  <a:ext cx="4995540" cy="13893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2">
                                    <a:lumMod val="75000"/>
                                  </a:schemeClr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D76AB2" w:rsidRPr="000B4502" w:rsidRDefault="00D4170E" w:rsidP="004A20CF">
                                    <w:pPr>
                                      <w:pStyle w:val="Puesto"/>
                                      <w:ind w:left="284"/>
                                    </w:pPr>
                                    <w:r>
                                      <w:rPr>
                                        <w:lang w:bidi="es-ES"/>
                                      </w:rPr>
                                      <w:t>Prueba técnica</w:t>
                                    </w:r>
                                  </w:p>
                                  <w:p w:rsidR="00D76AB2" w:rsidRPr="000B4502" w:rsidRDefault="00D4170E" w:rsidP="004A20CF">
                                    <w:pPr>
                                      <w:pStyle w:val="Subttulo"/>
                                      <w:ind w:left="284"/>
                                    </w:pPr>
                                    <w:r>
                                      <w:rPr>
                                        <w:lang w:bidi="es-ES"/>
                                      </w:rPr>
                                      <w:t>Desarrollo y Diseño Web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Cuadro de texto 8"/>
                              <wps:cNvSpPr txBox="1"/>
                              <wps:spPr>
                                <a:xfrm>
                                  <a:off x="0" y="4866785"/>
                                  <a:ext cx="6657975" cy="41416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D76AB2" w:rsidRPr="00A233DD" w:rsidRDefault="00D4170E" w:rsidP="00D4170E">
                                    <w:pPr>
                                      <w:pStyle w:val="Ttulo2"/>
                                      <w:rPr>
                                        <w:b/>
                                        <w:color w:val="000000" w:themeColor="text1"/>
                                        <w:lang w:bidi="es-ES"/>
                                      </w:rPr>
                                    </w:pPr>
                                    <w:r w:rsidRPr="00A233DD">
                                      <w:rPr>
                                        <w:b/>
                                        <w:color w:val="000000" w:themeColor="text1"/>
                                        <w:lang w:bidi="es-ES"/>
                                      </w:rPr>
                                      <w:t>Instrucciones Generales</w:t>
                                    </w:r>
                                  </w:p>
                                  <w:p w:rsidR="00D4170E" w:rsidRPr="00B21D2F" w:rsidRDefault="00D4170E" w:rsidP="00D4170E">
                                    <w:pPr>
                                      <w:numPr>
                                        <w:ilvl w:val="0"/>
                                        <w:numId w:val="1"/>
                                      </w:numPr>
                                      <w:spacing w:before="100" w:beforeAutospacing="1" w:after="100" w:afterAutospacing="1"/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</w:pPr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 xml:space="preserve">Tienes </w:t>
                                    </w:r>
                                    <w:r w:rsidRPr="00D4170E">
                                      <w:rPr>
                                        <w:rFonts w:asciiTheme="majorHAnsi" w:eastAsia="Times New Roman" w:hAnsiTheme="majorHAnsi" w:cstheme="majorHAnsi"/>
                                        <w:b/>
                                        <w:bCs/>
                                        <w:lang w:eastAsia="es-CL"/>
                                      </w:rPr>
                                      <w:t>30 minutos</w:t>
                                    </w:r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 xml:space="preserve"> para completar la prueba.</w:t>
                                    </w:r>
                                  </w:p>
                                  <w:p w:rsidR="00D4170E" w:rsidRPr="00B21D2F" w:rsidRDefault="00D4170E" w:rsidP="00D4170E">
                                    <w:pPr>
                                      <w:numPr>
                                        <w:ilvl w:val="0"/>
                                        <w:numId w:val="1"/>
                                      </w:numPr>
                                      <w:spacing w:before="100" w:beforeAutospacing="1" w:after="100" w:afterAutospacing="1"/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</w:pPr>
                                    <w:r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 xml:space="preserve">Debes desarrollar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>Mockups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 xml:space="preserve"> facilitados de forma </w:t>
                                    </w:r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 xml:space="preserve">sencilla utilizando HTML, CSS, y JavaScript (sin </w:t>
                                    </w:r>
                                    <w:proofErr w:type="spellStart"/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>frameworks</w:t>
                                    </w:r>
                                    <w:proofErr w:type="spellEnd"/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 xml:space="preserve"> como </w:t>
                                    </w:r>
                                    <w:proofErr w:type="spellStart"/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>Bootstrap</w:t>
                                    </w:r>
                                    <w:proofErr w:type="spellEnd"/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>).</w:t>
                                    </w:r>
                                  </w:p>
                                  <w:p w:rsidR="00D4170E" w:rsidRPr="00B21D2F" w:rsidRDefault="00D4170E" w:rsidP="00D4170E">
                                    <w:pPr>
                                      <w:numPr>
                                        <w:ilvl w:val="0"/>
                                        <w:numId w:val="1"/>
                                      </w:numPr>
                                      <w:spacing w:before="100" w:beforeAutospacing="1" w:after="100" w:afterAutospacing="1"/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</w:pPr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 xml:space="preserve">Entregar el código en un repositorio de </w:t>
                                    </w:r>
                                    <w:proofErr w:type="spellStart"/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>GitHub</w:t>
                                    </w:r>
                                    <w:proofErr w:type="spellEnd"/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 xml:space="preserve"> o como archivo comprimido con el proyecto y las instrucciones de instalación.</w:t>
                                    </w:r>
                                  </w:p>
                                  <w:p w:rsidR="00D4170E" w:rsidRPr="00B21D2F" w:rsidRDefault="00D4170E" w:rsidP="00D4170E">
                                    <w:pPr>
                                      <w:spacing w:before="100" w:beforeAutospacing="1" w:after="100" w:afterAutospacing="1"/>
                                      <w:outlineLvl w:val="2"/>
                                      <w:rPr>
                                        <w:rFonts w:asciiTheme="majorHAnsi" w:eastAsia="Times New Roman" w:hAnsiTheme="majorHAnsi" w:cstheme="majorHAnsi"/>
                                        <w:b/>
                                        <w:bCs/>
                                        <w:sz w:val="24"/>
                                        <w:szCs w:val="24"/>
                                        <w:lang w:eastAsia="es-CL"/>
                                      </w:rPr>
                                    </w:pPr>
                                    <w:r w:rsidRPr="00D4170E">
                                      <w:rPr>
                                        <w:rFonts w:asciiTheme="majorHAnsi" w:eastAsia="Times New Roman" w:hAnsiTheme="majorHAnsi" w:cstheme="majorHAnsi"/>
                                        <w:b/>
                                        <w:bCs/>
                                        <w:sz w:val="24"/>
                                        <w:szCs w:val="24"/>
                                        <w:lang w:eastAsia="es-CL"/>
                                      </w:rPr>
                                      <w:t>Requisitos de la Prueba:</w:t>
                                    </w:r>
                                  </w:p>
                                  <w:p w:rsidR="00D4170E" w:rsidRPr="00B21D2F" w:rsidRDefault="00D4170E" w:rsidP="00D4170E">
                                    <w:pPr>
                                      <w:numPr>
                                        <w:ilvl w:val="0"/>
                                        <w:numId w:val="2"/>
                                      </w:numPr>
                                      <w:spacing w:before="100" w:beforeAutospacing="1" w:after="100" w:afterAutospacing="1"/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</w:pPr>
                                    <w:r w:rsidRPr="00D4170E">
                                      <w:rPr>
                                        <w:rFonts w:asciiTheme="majorHAnsi" w:eastAsia="Times New Roman" w:hAnsiTheme="majorHAnsi" w:cstheme="majorHAnsi"/>
                                        <w:b/>
                                        <w:bCs/>
                                        <w:lang w:eastAsia="es-CL"/>
                                      </w:rPr>
                                      <w:t>Diseño Responsivo:</w:t>
                                    </w:r>
                                  </w:p>
                                  <w:p w:rsidR="00D4170E" w:rsidRPr="00B21D2F" w:rsidRDefault="00D4170E" w:rsidP="00D4170E">
                                    <w:pPr>
                                      <w:numPr>
                                        <w:ilvl w:val="1"/>
                                        <w:numId w:val="2"/>
                                      </w:numPr>
                                      <w:spacing w:before="100" w:beforeAutospacing="1" w:after="100" w:afterAutospacing="1"/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</w:pPr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>Crear una página que replique el diseño mostrado en las imágenes proporcionadas (versión escritorio y móvil).</w:t>
                                    </w:r>
                                  </w:p>
                                  <w:p w:rsidR="00D4170E" w:rsidRPr="00B21D2F" w:rsidRDefault="00D4170E" w:rsidP="00D4170E">
                                    <w:pPr>
                                      <w:numPr>
                                        <w:ilvl w:val="1"/>
                                        <w:numId w:val="2"/>
                                      </w:numPr>
                                      <w:spacing w:before="100" w:beforeAutospacing="1" w:after="100" w:afterAutospacing="1"/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</w:pPr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>La página debe adaptarse correctamente a diferentes resoluciones de pantalla.</w:t>
                                    </w:r>
                                  </w:p>
                                  <w:p w:rsidR="00D4170E" w:rsidRPr="00B21D2F" w:rsidRDefault="00D4170E" w:rsidP="00D4170E">
                                    <w:pPr>
                                      <w:numPr>
                                        <w:ilvl w:val="0"/>
                                        <w:numId w:val="2"/>
                                      </w:numPr>
                                      <w:spacing w:before="100" w:beforeAutospacing="1" w:after="100" w:afterAutospacing="1"/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</w:pPr>
                                    <w:r w:rsidRPr="00D4170E">
                                      <w:rPr>
                                        <w:rFonts w:asciiTheme="majorHAnsi" w:eastAsia="Times New Roman" w:hAnsiTheme="majorHAnsi" w:cstheme="majorHAnsi"/>
                                        <w:b/>
                                        <w:bCs/>
                                        <w:lang w:eastAsia="es-CL"/>
                                      </w:rPr>
                                      <w:t>Estructura HTML:</w:t>
                                    </w:r>
                                  </w:p>
                                  <w:p w:rsidR="00D4170E" w:rsidRPr="00B21D2F" w:rsidRDefault="00D4170E" w:rsidP="00D4170E">
                                    <w:pPr>
                                      <w:numPr>
                                        <w:ilvl w:val="1"/>
                                        <w:numId w:val="2"/>
                                      </w:numPr>
                                      <w:spacing w:before="100" w:beforeAutospacing="1" w:after="100" w:afterAutospacing="1"/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</w:pPr>
                                    <w:r w:rsidRPr="00D4170E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>Utilizar HTML o HTML5</w:t>
                                    </w:r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>, siguiendo las buenas prácticas para la semántica web.</w:t>
                                    </w:r>
                                  </w:p>
                                  <w:p w:rsidR="00D4170E" w:rsidRPr="00B21D2F" w:rsidRDefault="00D4170E" w:rsidP="00D4170E">
                                    <w:pPr>
                                      <w:numPr>
                                        <w:ilvl w:val="1"/>
                                        <w:numId w:val="2"/>
                                      </w:numPr>
                                      <w:spacing w:before="100" w:beforeAutospacing="1" w:after="100" w:afterAutospacing="1"/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</w:pPr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>Incluir una estructura clara y accesible (</w:t>
                                    </w:r>
                                    <w:proofErr w:type="spellStart"/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>header</w:t>
                                    </w:r>
                                    <w:proofErr w:type="spellEnd"/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 xml:space="preserve">, </w:t>
                                    </w:r>
                                    <w:proofErr w:type="spellStart"/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>section</w:t>
                                    </w:r>
                                    <w:proofErr w:type="spellEnd"/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>, footer, etc.).</w:t>
                                    </w:r>
                                  </w:p>
                                  <w:p w:rsidR="00D4170E" w:rsidRPr="00B21D2F" w:rsidRDefault="00D4170E" w:rsidP="00D4170E">
                                    <w:pPr>
                                      <w:numPr>
                                        <w:ilvl w:val="0"/>
                                        <w:numId w:val="2"/>
                                      </w:numPr>
                                      <w:spacing w:before="100" w:beforeAutospacing="1" w:after="100" w:afterAutospacing="1"/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</w:pPr>
                                    <w:r w:rsidRPr="00D4170E">
                                      <w:rPr>
                                        <w:rFonts w:asciiTheme="majorHAnsi" w:eastAsia="Times New Roman" w:hAnsiTheme="majorHAnsi" w:cstheme="majorHAnsi"/>
                                        <w:b/>
                                        <w:bCs/>
                                        <w:lang w:eastAsia="es-CL"/>
                                      </w:rPr>
                                      <w:t>Estilo CSS:</w:t>
                                    </w:r>
                                  </w:p>
                                  <w:p w:rsidR="00D4170E" w:rsidRPr="00B21D2F" w:rsidRDefault="00D4170E" w:rsidP="00D4170E">
                                    <w:pPr>
                                      <w:numPr>
                                        <w:ilvl w:val="1"/>
                                        <w:numId w:val="2"/>
                                      </w:numPr>
                                      <w:spacing w:before="100" w:beforeAutospacing="1" w:after="100" w:afterAutospacing="1"/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</w:pPr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>Seguir el diseño mostrado en las imágenes con precisión, asegurando que los colores, tipografía, y disposición de los elementos coincidan con el modelo proporcionado.</w:t>
                                    </w:r>
                                  </w:p>
                                  <w:p w:rsidR="00D4170E" w:rsidRPr="00B21D2F" w:rsidRDefault="00D4170E" w:rsidP="00D4170E">
                                    <w:pPr>
                                      <w:numPr>
                                        <w:ilvl w:val="1"/>
                                        <w:numId w:val="2"/>
                                      </w:numPr>
                                      <w:spacing w:before="100" w:beforeAutospacing="1" w:after="100" w:afterAutospacing="1"/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</w:pPr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 xml:space="preserve">No se permite el uso de </w:t>
                                    </w:r>
                                    <w:proofErr w:type="spellStart"/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>frameworks</w:t>
                                    </w:r>
                                    <w:proofErr w:type="spellEnd"/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 xml:space="preserve"> CSS como </w:t>
                                    </w:r>
                                    <w:proofErr w:type="spellStart"/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>Bootstrap</w:t>
                                    </w:r>
                                    <w:proofErr w:type="spellEnd"/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 xml:space="preserve">, pero puedes usar </w:t>
                                    </w:r>
                                    <w:proofErr w:type="spellStart"/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>Flexbox</w:t>
                                    </w:r>
                                    <w:proofErr w:type="spellEnd"/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 xml:space="preserve"> o </w:t>
                                    </w:r>
                                    <w:proofErr w:type="spellStart"/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>Grid</w:t>
                                    </w:r>
                                    <w:proofErr w:type="spellEnd"/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 xml:space="preserve"> para la disposición de los elementos.</w:t>
                                    </w:r>
                                  </w:p>
                                  <w:p w:rsidR="00D4170E" w:rsidRPr="00B21D2F" w:rsidRDefault="00D4170E" w:rsidP="00D4170E">
                                    <w:pPr>
                                      <w:numPr>
                                        <w:ilvl w:val="0"/>
                                        <w:numId w:val="2"/>
                                      </w:numPr>
                                      <w:spacing w:before="100" w:beforeAutospacing="1" w:after="100" w:afterAutospacing="1"/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</w:pPr>
                                    <w:r w:rsidRPr="00D4170E">
                                      <w:rPr>
                                        <w:rFonts w:asciiTheme="majorHAnsi" w:eastAsia="Times New Roman" w:hAnsiTheme="majorHAnsi" w:cstheme="majorHAnsi"/>
                                        <w:b/>
                                        <w:bCs/>
                                        <w:lang w:eastAsia="es-CL"/>
                                      </w:rPr>
                                      <w:t>Interactividad con JavaScript:</w:t>
                                    </w:r>
                                  </w:p>
                                  <w:p w:rsidR="00D4170E" w:rsidRPr="00B21D2F" w:rsidRDefault="00D4170E" w:rsidP="00D4170E">
                                    <w:pPr>
                                      <w:numPr>
                                        <w:ilvl w:val="1"/>
                                        <w:numId w:val="2"/>
                                      </w:numPr>
                                      <w:spacing w:before="100" w:beforeAutospacing="1" w:after="100" w:afterAutospacing="1"/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</w:pPr>
                                    <w:r w:rsidRPr="00B21D2F">
                                      <w:rPr>
                                        <w:rFonts w:asciiTheme="majorHAnsi" w:eastAsia="Times New Roman" w:hAnsiTheme="majorHAnsi" w:cstheme="majorHAnsi"/>
                                        <w:lang w:eastAsia="es-CL"/>
                                      </w:rPr>
                                      <w:t>Implementar la funcionalidad de los sliders y cualquier interacción que se muestre en las imágenes.</w:t>
                                    </w:r>
                                  </w:p>
                                  <w:p w:rsidR="00D4170E" w:rsidRPr="00D4170E" w:rsidRDefault="00D4170E" w:rsidP="00D4170E">
                                    <w:pPr>
                                      <w:rPr>
                                        <w:lang w:bidi="es-ES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89909E" id="Grupo 9" o:spid="_x0000_s1026" alt="Título y texto&#10;" style="width:524.25pt;height:503.4pt;mso-position-horizontal-relative:char;mso-position-vertical-relative:line" coordorigin=",32285" coordsize="66579,57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uadro de texto 6" o:spid="_x0000_s1027" type="#_x0000_t202" style="position:absolute;left:761;top:32285;width:49956;height:138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SdvMEA&#10;AADaAAAADwAAAGRycy9kb3ducmV2LnhtbESPT4vCMBTE74LfITzBi2i6shapRpEF0dOCf8/P5tkW&#10;m5eSRNv99hthYY/DzPyGWa47U4sXOV9ZVvAxSUAQ51ZXXCg4n7bjOQgfkDXWlknBD3lYr/q9JWba&#10;tnyg1zEUIkLYZ6igDKHJpPR5SQb9xDbE0btbZzBE6QqpHbYRbmo5TZJUGqw4LpTY0FdJ+eP4NArk&#10;92h/Mpd6vpt9Tt3s1nJ6LVip4aDbLEAE6sJ/+K+91wpSeF+JN0C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0nbzBAAAA2gAAAA8AAAAAAAAAAAAAAAAAmAIAAGRycy9kb3du&#10;cmV2LnhtbFBLBQYAAAAABAAEAPUAAACGAwAAAAA=&#10;" fillcolor="#323e4f [2415]" stroked="f" strokeweight=".5pt">
                        <v:textbox>
                          <w:txbxContent>
                            <w:p w:rsidR="00D76AB2" w:rsidRPr="000B4502" w:rsidRDefault="00D4170E" w:rsidP="004A20CF">
                              <w:pPr>
                                <w:pStyle w:val="Puesto"/>
                                <w:ind w:left="284"/>
                              </w:pPr>
                              <w:r>
                                <w:rPr>
                                  <w:lang w:bidi="es-ES"/>
                                </w:rPr>
                                <w:t>Prueba técnica</w:t>
                              </w:r>
                            </w:p>
                            <w:p w:rsidR="00D76AB2" w:rsidRPr="000B4502" w:rsidRDefault="00D4170E" w:rsidP="004A20CF">
                              <w:pPr>
                                <w:pStyle w:val="Subttulo"/>
                                <w:ind w:left="284"/>
                              </w:pPr>
                              <w:r>
                                <w:rPr>
                                  <w:lang w:bidi="es-ES"/>
                                </w:rPr>
                                <w:t>Desarrollo y Diseño Web</w:t>
                              </w:r>
                            </w:p>
                          </w:txbxContent>
                        </v:textbox>
                      </v:shape>
                      <v:shape id="Cuadro de texto 8" o:spid="_x0000_s1028" type="#_x0000_t202" style="position:absolute;top:48667;width:66579;height:4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wN5MIA&#10;AADaAAAADwAAAGRycy9kb3ducmV2LnhtbERPy2rCQBTdF/yH4QrdSJ1YsZU0E5FSH7jT1JbuLplr&#10;EszcCZkxSf++sxC6PJx3shpMLTpqXWVZwWwagSDOra64UPCZbZ6WIJxH1lhbJgW/5GCVjh4SjLXt&#10;+UjdyRcihLCLUUHpfRNL6fKSDLqpbYgDd7GtQR9gW0jdYh/CTS2fo+hFGqw4NJTY0HtJ+fV0Mwp+&#10;JsX3wQ3bcz9fzJuPXZe9fulMqcfxsH4D4Wnw/+K7e68VhK3hSrgBM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XA3kwgAAANoAAAAPAAAAAAAAAAAAAAAAAJgCAABkcnMvZG93&#10;bnJldi54bWxQSwUGAAAAAAQABAD1AAAAhwMAAAAA&#10;" fillcolor="white [3201]" stroked="f" strokeweight=".5pt">
                        <v:textbox>
                          <w:txbxContent>
                            <w:p w:rsidR="00D76AB2" w:rsidRPr="00A233DD" w:rsidRDefault="00D4170E" w:rsidP="00D4170E">
                              <w:pPr>
                                <w:pStyle w:val="Ttulo2"/>
                                <w:rPr>
                                  <w:b/>
                                  <w:color w:val="000000" w:themeColor="text1"/>
                                  <w:lang w:bidi="es-ES"/>
                                </w:rPr>
                              </w:pPr>
                              <w:r w:rsidRPr="00A233DD">
                                <w:rPr>
                                  <w:b/>
                                  <w:color w:val="000000" w:themeColor="text1"/>
                                  <w:lang w:bidi="es-ES"/>
                                </w:rPr>
                                <w:t>Instrucciones Generales</w:t>
                              </w:r>
                            </w:p>
                            <w:p w:rsidR="00D4170E" w:rsidRPr="00B21D2F" w:rsidRDefault="00D4170E" w:rsidP="00D4170E">
                              <w:pPr>
                                <w:numPr>
                                  <w:ilvl w:val="0"/>
                                  <w:numId w:val="1"/>
                                </w:numPr>
                                <w:spacing w:before="100" w:beforeAutospacing="1" w:after="100" w:afterAutospacing="1"/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</w:pPr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 xml:space="preserve">Tienes </w:t>
                              </w:r>
                              <w:r w:rsidRPr="00D4170E">
                                <w:rPr>
                                  <w:rFonts w:asciiTheme="majorHAnsi" w:eastAsia="Times New Roman" w:hAnsiTheme="majorHAnsi" w:cstheme="majorHAnsi"/>
                                  <w:b/>
                                  <w:bCs/>
                                  <w:lang w:eastAsia="es-CL"/>
                                </w:rPr>
                                <w:t>30 minutos</w:t>
                              </w:r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 xml:space="preserve"> para completar la prueba.</w:t>
                              </w:r>
                            </w:p>
                            <w:p w:rsidR="00D4170E" w:rsidRPr="00B21D2F" w:rsidRDefault="00D4170E" w:rsidP="00D4170E">
                              <w:pPr>
                                <w:numPr>
                                  <w:ilvl w:val="0"/>
                                  <w:numId w:val="1"/>
                                </w:numPr>
                                <w:spacing w:before="100" w:beforeAutospacing="1" w:after="100" w:afterAutospacing="1"/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</w:pPr>
                              <w:r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 xml:space="preserve">Debes desarrollar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>Mockups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 xml:space="preserve"> facilitados de forma </w:t>
                              </w:r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 xml:space="preserve">sencilla utilizando HTML, CSS, y JavaScript (sin </w:t>
                              </w:r>
                              <w:proofErr w:type="spellStart"/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>frameworks</w:t>
                              </w:r>
                              <w:proofErr w:type="spellEnd"/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 xml:space="preserve"> como </w:t>
                              </w:r>
                              <w:proofErr w:type="spellStart"/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>Bootstrap</w:t>
                              </w:r>
                              <w:proofErr w:type="spellEnd"/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>).</w:t>
                              </w:r>
                            </w:p>
                            <w:p w:rsidR="00D4170E" w:rsidRPr="00B21D2F" w:rsidRDefault="00D4170E" w:rsidP="00D4170E">
                              <w:pPr>
                                <w:numPr>
                                  <w:ilvl w:val="0"/>
                                  <w:numId w:val="1"/>
                                </w:numPr>
                                <w:spacing w:before="100" w:beforeAutospacing="1" w:after="100" w:afterAutospacing="1"/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</w:pPr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 xml:space="preserve">Entregar el código en un repositorio de </w:t>
                              </w:r>
                              <w:proofErr w:type="spellStart"/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>GitHub</w:t>
                              </w:r>
                              <w:proofErr w:type="spellEnd"/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 xml:space="preserve"> o como archivo comprimido con el proyecto y las instrucciones de instalación.</w:t>
                              </w:r>
                            </w:p>
                            <w:p w:rsidR="00D4170E" w:rsidRPr="00B21D2F" w:rsidRDefault="00D4170E" w:rsidP="00D4170E">
                              <w:pPr>
                                <w:spacing w:before="100" w:beforeAutospacing="1" w:after="100" w:afterAutospacing="1"/>
                                <w:outlineLvl w:val="2"/>
                                <w:rPr>
                                  <w:rFonts w:asciiTheme="majorHAnsi" w:eastAsia="Times New Roman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eastAsia="es-CL"/>
                                </w:rPr>
                              </w:pPr>
                              <w:r w:rsidRPr="00D4170E">
                                <w:rPr>
                                  <w:rFonts w:asciiTheme="majorHAnsi" w:eastAsia="Times New Roman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eastAsia="es-CL"/>
                                </w:rPr>
                                <w:t>Requisitos de la Prueba:</w:t>
                              </w:r>
                            </w:p>
                            <w:p w:rsidR="00D4170E" w:rsidRPr="00B21D2F" w:rsidRDefault="00D4170E" w:rsidP="00D4170E">
                              <w:pPr>
                                <w:numPr>
                                  <w:ilvl w:val="0"/>
                                  <w:numId w:val="2"/>
                                </w:numPr>
                                <w:spacing w:before="100" w:beforeAutospacing="1" w:after="100" w:afterAutospacing="1"/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</w:pPr>
                              <w:r w:rsidRPr="00D4170E">
                                <w:rPr>
                                  <w:rFonts w:asciiTheme="majorHAnsi" w:eastAsia="Times New Roman" w:hAnsiTheme="majorHAnsi" w:cstheme="majorHAnsi"/>
                                  <w:b/>
                                  <w:bCs/>
                                  <w:lang w:eastAsia="es-CL"/>
                                </w:rPr>
                                <w:t>Diseño Responsivo:</w:t>
                              </w:r>
                            </w:p>
                            <w:p w:rsidR="00D4170E" w:rsidRPr="00B21D2F" w:rsidRDefault="00D4170E" w:rsidP="00D4170E">
                              <w:pPr>
                                <w:numPr>
                                  <w:ilvl w:val="1"/>
                                  <w:numId w:val="2"/>
                                </w:numPr>
                                <w:spacing w:before="100" w:beforeAutospacing="1" w:after="100" w:afterAutospacing="1"/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</w:pPr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>Crear una página que replique el diseño mostrado en las imágenes proporcionadas (versión escritorio y móvil).</w:t>
                              </w:r>
                            </w:p>
                            <w:p w:rsidR="00D4170E" w:rsidRPr="00B21D2F" w:rsidRDefault="00D4170E" w:rsidP="00D4170E">
                              <w:pPr>
                                <w:numPr>
                                  <w:ilvl w:val="1"/>
                                  <w:numId w:val="2"/>
                                </w:numPr>
                                <w:spacing w:before="100" w:beforeAutospacing="1" w:after="100" w:afterAutospacing="1"/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</w:pPr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>La página debe adaptarse correctamente a diferentes resoluciones de pantalla.</w:t>
                              </w:r>
                            </w:p>
                            <w:p w:rsidR="00D4170E" w:rsidRPr="00B21D2F" w:rsidRDefault="00D4170E" w:rsidP="00D4170E">
                              <w:pPr>
                                <w:numPr>
                                  <w:ilvl w:val="0"/>
                                  <w:numId w:val="2"/>
                                </w:numPr>
                                <w:spacing w:before="100" w:beforeAutospacing="1" w:after="100" w:afterAutospacing="1"/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</w:pPr>
                              <w:r w:rsidRPr="00D4170E">
                                <w:rPr>
                                  <w:rFonts w:asciiTheme="majorHAnsi" w:eastAsia="Times New Roman" w:hAnsiTheme="majorHAnsi" w:cstheme="majorHAnsi"/>
                                  <w:b/>
                                  <w:bCs/>
                                  <w:lang w:eastAsia="es-CL"/>
                                </w:rPr>
                                <w:t>Estructura HTML:</w:t>
                              </w:r>
                            </w:p>
                            <w:p w:rsidR="00D4170E" w:rsidRPr="00B21D2F" w:rsidRDefault="00D4170E" w:rsidP="00D4170E">
                              <w:pPr>
                                <w:numPr>
                                  <w:ilvl w:val="1"/>
                                  <w:numId w:val="2"/>
                                </w:numPr>
                                <w:spacing w:before="100" w:beforeAutospacing="1" w:after="100" w:afterAutospacing="1"/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</w:pPr>
                              <w:r w:rsidRPr="00D4170E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>Utilizar HTML o HTML5</w:t>
                              </w:r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>, siguiendo las buenas prácticas para la semántica web.</w:t>
                              </w:r>
                            </w:p>
                            <w:p w:rsidR="00D4170E" w:rsidRPr="00B21D2F" w:rsidRDefault="00D4170E" w:rsidP="00D4170E">
                              <w:pPr>
                                <w:numPr>
                                  <w:ilvl w:val="1"/>
                                  <w:numId w:val="2"/>
                                </w:numPr>
                                <w:spacing w:before="100" w:beforeAutospacing="1" w:after="100" w:afterAutospacing="1"/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</w:pPr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>Incluir una estructura clara y accesible (</w:t>
                              </w:r>
                              <w:proofErr w:type="spellStart"/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>header</w:t>
                              </w:r>
                              <w:proofErr w:type="spellEnd"/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 xml:space="preserve">, </w:t>
                              </w:r>
                              <w:proofErr w:type="spellStart"/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>section</w:t>
                              </w:r>
                              <w:proofErr w:type="spellEnd"/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>, footer, etc.).</w:t>
                              </w:r>
                            </w:p>
                            <w:p w:rsidR="00D4170E" w:rsidRPr="00B21D2F" w:rsidRDefault="00D4170E" w:rsidP="00D4170E">
                              <w:pPr>
                                <w:numPr>
                                  <w:ilvl w:val="0"/>
                                  <w:numId w:val="2"/>
                                </w:numPr>
                                <w:spacing w:before="100" w:beforeAutospacing="1" w:after="100" w:afterAutospacing="1"/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</w:pPr>
                              <w:r w:rsidRPr="00D4170E">
                                <w:rPr>
                                  <w:rFonts w:asciiTheme="majorHAnsi" w:eastAsia="Times New Roman" w:hAnsiTheme="majorHAnsi" w:cstheme="majorHAnsi"/>
                                  <w:b/>
                                  <w:bCs/>
                                  <w:lang w:eastAsia="es-CL"/>
                                </w:rPr>
                                <w:t>Estilo CSS:</w:t>
                              </w:r>
                            </w:p>
                            <w:p w:rsidR="00D4170E" w:rsidRPr="00B21D2F" w:rsidRDefault="00D4170E" w:rsidP="00D4170E">
                              <w:pPr>
                                <w:numPr>
                                  <w:ilvl w:val="1"/>
                                  <w:numId w:val="2"/>
                                </w:numPr>
                                <w:spacing w:before="100" w:beforeAutospacing="1" w:after="100" w:afterAutospacing="1"/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</w:pPr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>Seguir el diseño mostrado en las imágenes con precisión, asegurando que los colores, tipografía, y disposición de los elementos coincidan con el modelo proporcionado.</w:t>
                              </w:r>
                            </w:p>
                            <w:p w:rsidR="00D4170E" w:rsidRPr="00B21D2F" w:rsidRDefault="00D4170E" w:rsidP="00D4170E">
                              <w:pPr>
                                <w:numPr>
                                  <w:ilvl w:val="1"/>
                                  <w:numId w:val="2"/>
                                </w:numPr>
                                <w:spacing w:before="100" w:beforeAutospacing="1" w:after="100" w:afterAutospacing="1"/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</w:pPr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 xml:space="preserve">No se permite el uso de </w:t>
                              </w:r>
                              <w:proofErr w:type="spellStart"/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>frameworks</w:t>
                              </w:r>
                              <w:proofErr w:type="spellEnd"/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 xml:space="preserve"> CSS como </w:t>
                              </w:r>
                              <w:proofErr w:type="spellStart"/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>Bootstrap</w:t>
                              </w:r>
                              <w:proofErr w:type="spellEnd"/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 xml:space="preserve">, pero puedes usar </w:t>
                              </w:r>
                              <w:proofErr w:type="spellStart"/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>Flexbox</w:t>
                              </w:r>
                              <w:proofErr w:type="spellEnd"/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 xml:space="preserve"> o </w:t>
                              </w:r>
                              <w:proofErr w:type="spellStart"/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>Grid</w:t>
                              </w:r>
                              <w:proofErr w:type="spellEnd"/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 xml:space="preserve"> para la disposición de los elementos.</w:t>
                              </w:r>
                            </w:p>
                            <w:p w:rsidR="00D4170E" w:rsidRPr="00B21D2F" w:rsidRDefault="00D4170E" w:rsidP="00D4170E">
                              <w:pPr>
                                <w:numPr>
                                  <w:ilvl w:val="0"/>
                                  <w:numId w:val="2"/>
                                </w:numPr>
                                <w:spacing w:before="100" w:beforeAutospacing="1" w:after="100" w:afterAutospacing="1"/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</w:pPr>
                              <w:r w:rsidRPr="00D4170E">
                                <w:rPr>
                                  <w:rFonts w:asciiTheme="majorHAnsi" w:eastAsia="Times New Roman" w:hAnsiTheme="majorHAnsi" w:cstheme="majorHAnsi"/>
                                  <w:b/>
                                  <w:bCs/>
                                  <w:lang w:eastAsia="es-CL"/>
                                </w:rPr>
                                <w:t>Interactividad con JavaScript:</w:t>
                              </w:r>
                            </w:p>
                            <w:p w:rsidR="00D4170E" w:rsidRPr="00B21D2F" w:rsidRDefault="00D4170E" w:rsidP="00D4170E">
                              <w:pPr>
                                <w:numPr>
                                  <w:ilvl w:val="1"/>
                                  <w:numId w:val="2"/>
                                </w:numPr>
                                <w:spacing w:before="100" w:beforeAutospacing="1" w:after="100" w:afterAutospacing="1"/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</w:pPr>
                              <w:r w:rsidRPr="00B21D2F">
                                <w:rPr>
                                  <w:rFonts w:asciiTheme="majorHAnsi" w:eastAsia="Times New Roman" w:hAnsiTheme="majorHAnsi" w:cstheme="majorHAnsi"/>
                                  <w:lang w:eastAsia="es-CL"/>
                                </w:rPr>
                                <w:t>Implementar la funcionalidad de los sliders y cualquier interacción que se muestre en las imágenes.</w:t>
                              </w:r>
                            </w:p>
                            <w:p w:rsidR="00D4170E" w:rsidRPr="00D4170E" w:rsidRDefault="00D4170E" w:rsidP="00D4170E">
                              <w:pPr>
                                <w:rPr>
                                  <w:lang w:bidi="es-ES"/>
                                </w:rPr>
                              </w:pP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1111B" w:rsidTr="00A1111B">
        <w:trPr>
          <w:trHeight w:val="900"/>
        </w:trPr>
        <w:tc>
          <w:tcPr>
            <w:tcW w:w="12229" w:type="dxa"/>
            <w:vAlign w:val="bottom"/>
          </w:tcPr>
          <w:p w:rsidR="00A1111B" w:rsidRDefault="00A1111B" w:rsidP="00A1111B">
            <w:pPr>
              <w:ind w:left="720"/>
              <w:jc w:val="right"/>
              <w:rPr>
                <w:noProof/>
              </w:rPr>
            </w:pPr>
          </w:p>
        </w:tc>
      </w:tr>
    </w:tbl>
    <w:p w:rsidR="000B4502" w:rsidRDefault="000B4502"/>
    <w:p w:rsidR="000B4502" w:rsidRDefault="00D4170E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7B34AA" wp14:editId="3AA023E4">
                <wp:simplePos x="0" y="0"/>
                <wp:positionH relativeFrom="margin">
                  <wp:posOffset>444500</wp:posOffset>
                </wp:positionH>
                <wp:positionV relativeFrom="paragraph">
                  <wp:posOffset>273685</wp:posOffset>
                </wp:positionV>
                <wp:extent cx="6657975" cy="15176500"/>
                <wp:effectExtent l="0" t="0" r="9525" b="635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7975" cy="15176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4170E" w:rsidRPr="00B21D2F" w:rsidRDefault="00D4170E" w:rsidP="00713BE2">
                            <w:pPr>
                              <w:spacing w:before="100" w:beforeAutospacing="1" w:after="100" w:afterAutospacing="1"/>
                              <w:outlineLvl w:val="2"/>
                              <w:rPr>
                                <w:rFonts w:asciiTheme="majorHAnsi" w:eastAsia="Times New Roman" w:hAnsiTheme="majorHAnsi" w:cstheme="majorHAnsi"/>
                                <w:b/>
                                <w:bCs/>
                                <w:sz w:val="24"/>
                                <w:szCs w:val="24"/>
                                <w:lang w:eastAsia="es-CL"/>
                              </w:rPr>
                            </w:pPr>
                            <w:r w:rsidRPr="00D4170E">
                              <w:rPr>
                                <w:rFonts w:asciiTheme="majorHAnsi" w:eastAsia="Times New Roman" w:hAnsiTheme="majorHAnsi" w:cstheme="majorHAnsi"/>
                                <w:b/>
                                <w:bCs/>
                                <w:sz w:val="24"/>
                                <w:szCs w:val="24"/>
                                <w:lang w:eastAsia="es-CL"/>
                              </w:rPr>
                              <w:t>Requisitos de la Prueba:</w:t>
                            </w:r>
                          </w:p>
                          <w:p w:rsidR="00D4170E" w:rsidRPr="00B21D2F" w:rsidRDefault="00D4170E" w:rsidP="00D4170E">
                            <w:pPr>
                              <w:numPr>
                                <w:ilvl w:val="0"/>
                                <w:numId w:val="2"/>
                              </w:numPr>
                              <w:spacing w:before="100" w:beforeAutospacing="1" w:after="100" w:afterAutospacing="1"/>
                              <w:rPr>
                                <w:rFonts w:asciiTheme="majorHAnsi" w:eastAsia="Times New Roman" w:hAnsiTheme="majorHAnsi" w:cstheme="majorHAnsi"/>
                                <w:lang w:eastAsia="es-CL"/>
                              </w:rPr>
                            </w:pPr>
                            <w:r w:rsidRPr="00713BE2">
                              <w:rPr>
                                <w:rFonts w:asciiTheme="majorHAnsi" w:eastAsia="Times New Roman" w:hAnsiTheme="majorHAnsi" w:cstheme="majorHAnsi"/>
                                <w:b/>
                                <w:bCs/>
                                <w:lang w:eastAsia="es-CL"/>
                              </w:rPr>
                              <w:t>Optimización y buenas prácticas:</w:t>
                            </w:r>
                          </w:p>
                          <w:p w:rsidR="00D4170E" w:rsidRPr="00B21D2F" w:rsidRDefault="00D4170E" w:rsidP="00D4170E">
                            <w:pPr>
                              <w:numPr>
                                <w:ilvl w:val="1"/>
                                <w:numId w:val="2"/>
                              </w:numPr>
                              <w:spacing w:before="100" w:beforeAutospacing="1" w:after="100" w:afterAutospacing="1"/>
                              <w:rPr>
                                <w:rFonts w:asciiTheme="majorHAnsi" w:eastAsia="Times New Roman" w:hAnsiTheme="majorHAnsi" w:cstheme="majorHAnsi"/>
                                <w:lang w:eastAsia="es-CL"/>
                              </w:rPr>
                            </w:pPr>
                            <w:r w:rsidRPr="00B21D2F">
                              <w:rPr>
                                <w:rFonts w:asciiTheme="majorHAnsi" w:eastAsia="Times New Roman" w:hAnsiTheme="majorHAnsi" w:cstheme="majorHAnsi"/>
                                <w:lang w:eastAsia="es-CL"/>
                              </w:rPr>
                              <w:t>La página debe cargar rápidamente, por lo que se evaluará la optimización de imágenes y la eficiencia del código.</w:t>
                            </w:r>
                          </w:p>
                          <w:p w:rsidR="00D4170E" w:rsidRPr="00B21D2F" w:rsidRDefault="00D4170E" w:rsidP="00D4170E">
                            <w:pPr>
                              <w:numPr>
                                <w:ilvl w:val="1"/>
                                <w:numId w:val="2"/>
                              </w:numPr>
                              <w:spacing w:before="100" w:beforeAutospacing="1" w:after="100" w:afterAutospacing="1"/>
                              <w:rPr>
                                <w:rFonts w:asciiTheme="majorHAnsi" w:eastAsia="Times New Roman" w:hAnsiTheme="majorHAnsi" w:cstheme="majorHAnsi"/>
                                <w:lang w:eastAsia="es-CL"/>
                              </w:rPr>
                            </w:pPr>
                            <w:r w:rsidRPr="00B21D2F">
                              <w:rPr>
                                <w:rFonts w:asciiTheme="majorHAnsi" w:eastAsia="Times New Roman" w:hAnsiTheme="majorHAnsi" w:cstheme="majorHAnsi"/>
                                <w:lang w:eastAsia="es-CL"/>
                              </w:rPr>
                              <w:t xml:space="preserve">Validar el código HTML y CSS con herramientas como W3C </w:t>
                            </w:r>
                            <w:proofErr w:type="spellStart"/>
                            <w:r w:rsidRPr="00B21D2F">
                              <w:rPr>
                                <w:rFonts w:asciiTheme="majorHAnsi" w:eastAsia="Times New Roman" w:hAnsiTheme="majorHAnsi" w:cstheme="majorHAnsi"/>
                                <w:lang w:eastAsia="es-CL"/>
                              </w:rPr>
                              <w:t>Validator</w:t>
                            </w:r>
                            <w:proofErr w:type="spellEnd"/>
                            <w:r w:rsidRPr="00B21D2F">
                              <w:rPr>
                                <w:rFonts w:asciiTheme="majorHAnsi" w:eastAsia="Times New Roman" w:hAnsiTheme="majorHAnsi" w:cstheme="majorHAnsi"/>
                                <w:lang w:eastAsia="es-CL"/>
                              </w:rPr>
                              <w:t>.</w:t>
                            </w:r>
                          </w:p>
                          <w:p w:rsidR="00D4170E" w:rsidRPr="00B21D2F" w:rsidRDefault="00D4170E" w:rsidP="00D4170E">
                            <w:pPr>
                              <w:numPr>
                                <w:ilvl w:val="0"/>
                                <w:numId w:val="2"/>
                              </w:numPr>
                              <w:spacing w:before="100" w:beforeAutospacing="1" w:after="100" w:afterAutospacing="1"/>
                              <w:rPr>
                                <w:rFonts w:asciiTheme="majorHAnsi" w:eastAsia="Times New Roman" w:hAnsiTheme="majorHAnsi" w:cstheme="majorHAnsi"/>
                                <w:lang w:eastAsia="es-CL"/>
                              </w:rPr>
                            </w:pPr>
                            <w:r w:rsidRPr="00713BE2">
                              <w:rPr>
                                <w:rFonts w:asciiTheme="majorHAnsi" w:eastAsia="Times New Roman" w:hAnsiTheme="majorHAnsi" w:cstheme="majorHAnsi"/>
                                <w:b/>
                                <w:bCs/>
                                <w:lang w:eastAsia="es-CL"/>
                              </w:rPr>
                              <w:t>Accesibilidad:</w:t>
                            </w:r>
                          </w:p>
                          <w:p w:rsidR="00D4170E" w:rsidRPr="00B21D2F" w:rsidRDefault="00D4170E" w:rsidP="00D4170E">
                            <w:pPr>
                              <w:numPr>
                                <w:ilvl w:val="1"/>
                                <w:numId w:val="2"/>
                              </w:numPr>
                              <w:spacing w:before="100" w:beforeAutospacing="1" w:after="100" w:afterAutospacing="1"/>
                              <w:rPr>
                                <w:rFonts w:asciiTheme="majorHAnsi" w:eastAsia="Times New Roman" w:hAnsiTheme="majorHAnsi" w:cstheme="majorHAnsi"/>
                                <w:lang w:eastAsia="es-CL"/>
                              </w:rPr>
                            </w:pPr>
                            <w:r w:rsidRPr="00B21D2F">
                              <w:rPr>
                                <w:rFonts w:asciiTheme="majorHAnsi" w:eastAsia="Times New Roman" w:hAnsiTheme="majorHAnsi" w:cstheme="majorHAnsi"/>
                                <w:lang w:eastAsia="es-CL"/>
                              </w:rPr>
                              <w:t xml:space="preserve">Asegurarse de que la página sea accesible para todos los usuarios (uso correcto de etiquetas </w:t>
                            </w:r>
                            <w:proofErr w:type="spellStart"/>
                            <w:r w:rsidRPr="00713BE2">
                              <w:rPr>
                                <w:rFonts w:asciiTheme="majorHAnsi" w:eastAsia="Times New Roman" w:hAnsiTheme="majorHAnsi" w:cstheme="majorHAnsi"/>
                                <w:lang w:eastAsia="es-CL"/>
                              </w:rPr>
                              <w:t>alt</w:t>
                            </w:r>
                            <w:proofErr w:type="spellEnd"/>
                            <w:r w:rsidRPr="00B21D2F">
                              <w:rPr>
                                <w:rFonts w:asciiTheme="majorHAnsi" w:eastAsia="Times New Roman" w:hAnsiTheme="majorHAnsi" w:cstheme="majorHAnsi"/>
                                <w:lang w:eastAsia="es-CL"/>
                              </w:rPr>
                              <w:t xml:space="preserve"> en imágenes, contrastes adecuados, estructura semántica).</w:t>
                            </w:r>
                          </w:p>
                          <w:p w:rsidR="00D4170E" w:rsidRPr="00B21D2F" w:rsidRDefault="00D4170E" w:rsidP="00D4170E">
                            <w:pPr>
                              <w:spacing w:after="0"/>
                              <w:rPr>
                                <w:rFonts w:asciiTheme="majorHAnsi" w:eastAsia="Times New Roman" w:hAnsiTheme="majorHAnsi" w:cstheme="majorHAnsi"/>
                                <w:sz w:val="24"/>
                                <w:szCs w:val="24"/>
                                <w:lang w:eastAsia="es-CL"/>
                              </w:rPr>
                            </w:pPr>
                          </w:p>
                          <w:p w:rsidR="00D4170E" w:rsidRPr="00B21D2F" w:rsidRDefault="00D4170E" w:rsidP="00D4170E">
                            <w:pPr>
                              <w:spacing w:before="100" w:beforeAutospacing="1" w:after="100" w:afterAutospacing="1"/>
                              <w:outlineLvl w:val="2"/>
                              <w:rPr>
                                <w:rFonts w:asciiTheme="majorHAnsi" w:eastAsia="Times New Roman" w:hAnsiTheme="majorHAnsi" w:cstheme="majorHAnsi"/>
                                <w:b/>
                                <w:bCs/>
                                <w:sz w:val="24"/>
                                <w:szCs w:val="24"/>
                                <w:lang w:eastAsia="es-CL"/>
                              </w:rPr>
                            </w:pPr>
                            <w:r w:rsidRPr="00713BE2">
                              <w:rPr>
                                <w:rFonts w:asciiTheme="majorHAnsi" w:eastAsia="Times New Roman" w:hAnsiTheme="majorHAnsi" w:cstheme="majorHAnsi"/>
                                <w:b/>
                                <w:bCs/>
                                <w:sz w:val="24"/>
                                <w:szCs w:val="24"/>
                                <w:lang w:eastAsia="es-CL"/>
                              </w:rPr>
                              <w:t>Entrega Final:</w:t>
                            </w:r>
                          </w:p>
                          <w:p w:rsidR="00D4170E" w:rsidRPr="00B21D2F" w:rsidRDefault="00D4170E" w:rsidP="00713BE2">
                            <w:pPr>
                              <w:numPr>
                                <w:ilvl w:val="0"/>
                                <w:numId w:val="5"/>
                              </w:numPr>
                              <w:spacing w:before="100" w:beforeAutospacing="1" w:after="100" w:afterAutospacing="1"/>
                              <w:rPr>
                                <w:rFonts w:asciiTheme="majorHAnsi" w:eastAsia="Times New Roman" w:hAnsiTheme="majorHAnsi" w:cstheme="majorHAnsi"/>
                                <w:lang w:eastAsia="es-CL"/>
                              </w:rPr>
                            </w:pPr>
                            <w:r w:rsidRPr="00B21D2F">
                              <w:rPr>
                                <w:rFonts w:asciiTheme="majorHAnsi" w:eastAsia="Times New Roman" w:hAnsiTheme="majorHAnsi" w:cstheme="majorHAnsi"/>
                                <w:lang w:eastAsia="es-CL"/>
                              </w:rPr>
                              <w:t xml:space="preserve">URL de </w:t>
                            </w:r>
                            <w:proofErr w:type="spellStart"/>
                            <w:r w:rsidRPr="00B21D2F">
                              <w:rPr>
                                <w:rFonts w:asciiTheme="majorHAnsi" w:eastAsia="Times New Roman" w:hAnsiTheme="majorHAnsi" w:cstheme="majorHAnsi"/>
                                <w:lang w:eastAsia="es-CL"/>
                              </w:rPr>
                              <w:t>GitHub</w:t>
                            </w:r>
                            <w:proofErr w:type="spellEnd"/>
                            <w:r w:rsidRPr="00B21D2F">
                              <w:rPr>
                                <w:rFonts w:asciiTheme="majorHAnsi" w:eastAsia="Times New Roman" w:hAnsiTheme="majorHAnsi" w:cstheme="majorHAnsi"/>
                                <w:lang w:eastAsia="es-CL"/>
                              </w:rPr>
                              <w:t xml:space="preserve"> con el proyecto o un archivo comprimido con todo el código fuente.</w:t>
                            </w:r>
                          </w:p>
                          <w:p w:rsidR="00D4170E" w:rsidRPr="00B21D2F" w:rsidRDefault="00D4170E" w:rsidP="00713BE2">
                            <w:pPr>
                              <w:numPr>
                                <w:ilvl w:val="0"/>
                                <w:numId w:val="5"/>
                              </w:numPr>
                              <w:spacing w:before="100" w:beforeAutospacing="1" w:after="100" w:afterAutospacing="1"/>
                              <w:rPr>
                                <w:rFonts w:asciiTheme="majorHAnsi" w:eastAsia="Times New Roman" w:hAnsiTheme="majorHAnsi" w:cstheme="majorHAnsi"/>
                                <w:lang w:eastAsia="es-CL"/>
                              </w:rPr>
                            </w:pPr>
                            <w:r w:rsidRPr="00B21D2F">
                              <w:rPr>
                                <w:rFonts w:asciiTheme="majorHAnsi" w:eastAsia="Times New Roman" w:hAnsiTheme="majorHAnsi" w:cstheme="majorHAnsi"/>
                                <w:lang w:eastAsia="es-CL"/>
                              </w:rPr>
                              <w:t>Breve archivo README explicando el enfoque utilizado, las tecnologías implementadas y cualquier instrucción necesaria para ejecutar el proyecto localmente.</w:t>
                            </w:r>
                          </w:p>
                          <w:p w:rsidR="00713BE2" w:rsidRPr="00713BE2" w:rsidRDefault="00713BE2" w:rsidP="00713BE2">
                            <w:pPr>
                              <w:spacing w:before="100" w:beforeAutospacing="1" w:after="100" w:afterAutospacing="1"/>
                              <w:rPr>
                                <w:rFonts w:asciiTheme="majorHAnsi" w:eastAsia="Times New Roman" w:hAnsiTheme="majorHAnsi" w:cstheme="majorHAnsi"/>
                                <w:sz w:val="24"/>
                                <w:szCs w:val="24"/>
                                <w:lang w:eastAsia="es-CL"/>
                              </w:rPr>
                            </w:pPr>
                            <w:r w:rsidRPr="00713BE2">
                              <w:rPr>
                                <w:rFonts w:asciiTheme="majorHAnsi" w:eastAsia="Times New Roman" w:hAnsiTheme="majorHAnsi" w:cstheme="majorHAnsi"/>
                                <w:b/>
                                <w:bCs/>
                                <w:sz w:val="24"/>
                                <w:szCs w:val="24"/>
                                <w:lang w:eastAsia="es-CL"/>
                              </w:rPr>
                              <w:t>Imágenes de referencia:</w:t>
                            </w:r>
                            <w:r w:rsidR="007D52C8" w:rsidRPr="007D52C8">
                              <w:rPr>
                                <w:noProof/>
                                <w:lang w:val="es-CL" w:eastAsia="es-CL"/>
                              </w:rPr>
                              <w:t xml:space="preserve"> </w:t>
                            </w:r>
                          </w:p>
                          <w:p w:rsidR="00713BE2" w:rsidRPr="00713BE2" w:rsidRDefault="00713BE2" w:rsidP="00713BE2">
                            <w:pPr>
                              <w:spacing w:before="100" w:beforeAutospacing="1" w:after="100" w:afterAutospacing="1"/>
                              <w:ind w:left="360"/>
                              <w:rPr>
                                <w:rFonts w:asciiTheme="majorHAnsi" w:eastAsia="Times New Roman" w:hAnsiTheme="majorHAnsi" w:cstheme="majorHAnsi"/>
                                <w:sz w:val="24"/>
                                <w:szCs w:val="24"/>
                                <w:lang w:eastAsia="es-CL"/>
                              </w:rPr>
                            </w:pPr>
                            <w:r w:rsidRPr="00713BE2">
                              <w:rPr>
                                <w:rFonts w:asciiTheme="majorHAnsi" w:eastAsia="Times New Roman" w:hAnsiTheme="majorHAnsi" w:cstheme="majorHAnsi"/>
                                <w:b/>
                                <w:bCs/>
                                <w:sz w:val="24"/>
                                <w:szCs w:val="24"/>
                                <w:lang w:eastAsia="es-CL"/>
                              </w:rPr>
                              <w:t>Versión de escritorio:</w:t>
                            </w:r>
                            <w:r w:rsidRPr="00713BE2">
                              <w:rPr>
                                <w:rFonts w:asciiTheme="majorHAnsi" w:eastAsia="Times New Roman" w:hAnsiTheme="majorHAnsi" w:cstheme="majorHAnsi"/>
                                <w:sz w:val="24"/>
                                <w:szCs w:val="24"/>
                                <w:lang w:eastAsia="es-CL"/>
                              </w:rPr>
                              <w:t xml:space="preserve"> </w:t>
                            </w:r>
                            <w:r w:rsidR="00A233DD">
                              <w:rPr>
                                <w:noProof/>
                                <w:lang w:val="es-CL" w:eastAsia="es-CL"/>
                              </w:rPr>
                              <w:drawing>
                                <wp:inline distT="0" distB="0" distL="0" distR="0" wp14:anchorId="1DE8FB9C" wp14:editId="7C4452E1">
                                  <wp:extent cx="5997373" cy="3619500"/>
                                  <wp:effectExtent l="0" t="0" r="3810" b="0"/>
                                  <wp:docPr id="22" name="Imagen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07383" cy="36255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13BE2" w:rsidRPr="00713BE2" w:rsidRDefault="00713BE2" w:rsidP="00A233DD">
                            <w:pPr>
                              <w:spacing w:before="100" w:beforeAutospacing="1" w:after="100" w:afterAutospacing="1"/>
                              <w:rPr>
                                <w:rFonts w:asciiTheme="majorHAnsi" w:eastAsia="Times New Roman" w:hAnsiTheme="majorHAnsi" w:cstheme="majorHAnsi"/>
                                <w:sz w:val="24"/>
                                <w:szCs w:val="24"/>
                                <w:lang w:eastAsia="es-CL"/>
                              </w:rPr>
                            </w:pPr>
                          </w:p>
                          <w:p w:rsidR="00D4170E" w:rsidRPr="00D4170E" w:rsidRDefault="00D4170E" w:rsidP="00D4170E">
                            <w:pPr>
                              <w:rPr>
                                <w:lang w:bidi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B34AA" id="Cuadro de texto 1" o:spid="_x0000_s1029" type="#_x0000_t202" style="position:absolute;margin-left:35pt;margin-top:21.55pt;width:524.25pt;height:119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" fillcolor="white [3201]" stroked="f" strokeweight=".5pt">
                <v:textbox>
                  <w:txbxContent>
                    <w:p w:rsidR="00D4170E" w:rsidRPr="00B21D2F" w:rsidRDefault="00D4170E" w:rsidP="00713BE2">
                      <w:pPr>
                        <w:spacing w:before="100" w:beforeAutospacing="1" w:after="100" w:afterAutospacing="1"/>
                        <w:outlineLvl w:val="2"/>
                        <w:rPr>
                          <w:rFonts w:asciiTheme="majorHAnsi" w:eastAsia="Times New Roman" w:hAnsiTheme="majorHAnsi" w:cstheme="majorHAnsi"/>
                          <w:b/>
                          <w:bCs/>
                          <w:sz w:val="24"/>
                          <w:szCs w:val="24"/>
                          <w:lang w:eastAsia="es-CL"/>
                        </w:rPr>
                      </w:pPr>
                      <w:r w:rsidRPr="00D4170E">
                        <w:rPr>
                          <w:rFonts w:asciiTheme="majorHAnsi" w:eastAsia="Times New Roman" w:hAnsiTheme="majorHAnsi" w:cstheme="majorHAnsi"/>
                          <w:b/>
                          <w:bCs/>
                          <w:sz w:val="24"/>
                          <w:szCs w:val="24"/>
                          <w:lang w:eastAsia="es-CL"/>
                        </w:rPr>
                        <w:t>Requisitos de la Prueba:</w:t>
                      </w:r>
                    </w:p>
                    <w:p w:rsidR="00D4170E" w:rsidRPr="00B21D2F" w:rsidRDefault="00D4170E" w:rsidP="00D4170E">
                      <w:pPr>
                        <w:numPr>
                          <w:ilvl w:val="0"/>
                          <w:numId w:val="2"/>
                        </w:numPr>
                        <w:spacing w:before="100" w:beforeAutospacing="1" w:after="100" w:afterAutospacing="1"/>
                        <w:rPr>
                          <w:rFonts w:asciiTheme="majorHAnsi" w:eastAsia="Times New Roman" w:hAnsiTheme="majorHAnsi" w:cstheme="majorHAnsi"/>
                          <w:lang w:eastAsia="es-CL"/>
                        </w:rPr>
                      </w:pPr>
                      <w:r w:rsidRPr="00713BE2">
                        <w:rPr>
                          <w:rFonts w:asciiTheme="majorHAnsi" w:eastAsia="Times New Roman" w:hAnsiTheme="majorHAnsi" w:cstheme="majorHAnsi"/>
                          <w:b/>
                          <w:bCs/>
                          <w:lang w:eastAsia="es-CL"/>
                        </w:rPr>
                        <w:t>Optimización y buenas prácticas:</w:t>
                      </w:r>
                    </w:p>
                    <w:p w:rsidR="00D4170E" w:rsidRPr="00B21D2F" w:rsidRDefault="00D4170E" w:rsidP="00D4170E">
                      <w:pPr>
                        <w:numPr>
                          <w:ilvl w:val="1"/>
                          <w:numId w:val="2"/>
                        </w:numPr>
                        <w:spacing w:before="100" w:beforeAutospacing="1" w:after="100" w:afterAutospacing="1"/>
                        <w:rPr>
                          <w:rFonts w:asciiTheme="majorHAnsi" w:eastAsia="Times New Roman" w:hAnsiTheme="majorHAnsi" w:cstheme="majorHAnsi"/>
                          <w:lang w:eastAsia="es-CL"/>
                        </w:rPr>
                      </w:pPr>
                      <w:r w:rsidRPr="00B21D2F">
                        <w:rPr>
                          <w:rFonts w:asciiTheme="majorHAnsi" w:eastAsia="Times New Roman" w:hAnsiTheme="majorHAnsi" w:cstheme="majorHAnsi"/>
                          <w:lang w:eastAsia="es-CL"/>
                        </w:rPr>
                        <w:t>La página debe cargar rápidamente, por lo que se evaluará la optimización de imágenes y la eficiencia del código.</w:t>
                      </w:r>
                    </w:p>
                    <w:p w:rsidR="00D4170E" w:rsidRPr="00B21D2F" w:rsidRDefault="00D4170E" w:rsidP="00D4170E">
                      <w:pPr>
                        <w:numPr>
                          <w:ilvl w:val="1"/>
                          <w:numId w:val="2"/>
                        </w:numPr>
                        <w:spacing w:before="100" w:beforeAutospacing="1" w:after="100" w:afterAutospacing="1"/>
                        <w:rPr>
                          <w:rFonts w:asciiTheme="majorHAnsi" w:eastAsia="Times New Roman" w:hAnsiTheme="majorHAnsi" w:cstheme="majorHAnsi"/>
                          <w:lang w:eastAsia="es-CL"/>
                        </w:rPr>
                      </w:pPr>
                      <w:r w:rsidRPr="00B21D2F">
                        <w:rPr>
                          <w:rFonts w:asciiTheme="majorHAnsi" w:eastAsia="Times New Roman" w:hAnsiTheme="majorHAnsi" w:cstheme="majorHAnsi"/>
                          <w:lang w:eastAsia="es-CL"/>
                        </w:rPr>
                        <w:t xml:space="preserve">Validar el código HTML y CSS con herramientas como W3C </w:t>
                      </w:r>
                      <w:proofErr w:type="spellStart"/>
                      <w:r w:rsidRPr="00B21D2F">
                        <w:rPr>
                          <w:rFonts w:asciiTheme="majorHAnsi" w:eastAsia="Times New Roman" w:hAnsiTheme="majorHAnsi" w:cstheme="majorHAnsi"/>
                          <w:lang w:eastAsia="es-CL"/>
                        </w:rPr>
                        <w:t>Validator</w:t>
                      </w:r>
                      <w:proofErr w:type="spellEnd"/>
                      <w:r w:rsidRPr="00B21D2F">
                        <w:rPr>
                          <w:rFonts w:asciiTheme="majorHAnsi" w:eastAsia="Times New Roman" w:hAnsiTheme="majorHAnsi" w:cstheme="majorHAnsi"/>
                          <w:lang w:eastAsia="es-CL"/>
                        </w:rPr>
                        <w:t>.</w:t>
                      </w:r>
                    </w:p>
                    <w:p w:rsidR="00D4170E" w:rsidRPr="00B21D2F" w:rsidRDefault="00D4170E" w:rsidP="00D4170E">
                      <w:pPr>
                        <w:numPr>
                          <w:ilvl w:val="0"/>
                          <w:numId w:val="2"/>
                        </w:numPr>
                        <w:spacing w:before="100" w:beforeAutospacing="1" w:after="100" w:afterAutospacing="1"/>
                        <w:rPr>
                          <w:rFonts w:asciiTheme="majorHAnsi" w:eastAsia="Times New Roman" w:hAnsiTheme="majorHAnsi" w:cstheme="majorHAnsi"/>
                          <w:lang w:eastAsia="es-CL"/>
                        </w:rPr>
                      </w:pPr>
                      <w:r w:rsidRPr="00713BE2">
                        <w:rPr>
                          <w:rFonts w:asciiTheme="majorHAnsi" w:eastAsia="Times New Roman" w:hAnsiTheme="majorHAnsi" w:cstheme="majorHAnsi"/>
                          <w:b/>
                          <w:bCs/>
                          <w:lang w:eastAsia="es-CL"/>
                        </w:rPr>
                        <w:t>Accesibilidad:</w:t>
                      </w:r>
                    </w:p>
                    <w:p w:rsidR="00D4170E" w:rsidRPr="00B21D2F" w:rsidRDefault="00D4170E" w:rsidP="00D4170E">
                      <w:pPr>
                        <w:numPr>
                          <w:ilvl w:val="1"/>
                          <w:numId w:val="2"/>
                        </w:numPr>
                        <w:spacing w:before="100" w:beforeAutospacing="1" w:after="100" w:afterAutospacing="1"/>
                        <w:rPr>
                          <w:rFonts w:asciiTheme="majorHAnsi" w:eastAsia="Times New Roman" w:hAnsiTheme="majorHAnsi" w:cstheme="majorHAnsi"/>
                          <w:lang w:eastAsia="es-CL"/>
                        </w:rPr>
                      </w:pPr>
                      <w:r w:rsidRPr="00B21D2F">
                        <w:rPr>
                          <w:rFonts w:asciiTheme="majorHAnsi" w:eastAsia="Times New Roman" w:hAnsiTheme="majorHAnsi" w:cstheme="majorHAnsi"/>
                          <w:lang w:eastAsia="es-CL"/>
                        </w:rPr>
                        <w:t xml:space="preserve">Asegurarse de que la página sea accesible para todos los usuarios (uso correcto de etiquetas </w:t>
                      </w:r>
                      <w:proofErr w:type="spellStart"/>
                      <w:r w:rsidRPr="00713BE2">
                        <w:rPr>
                          <w:rFonts w:asciiTheme="majorHAnsi" w:eastAsia="Times New Roman" w:hAnsiTheme="majorHAnsi" w:cstheme="majorHAnsi"/>
                          <w:lang w:eastAsia="es-CL"/>
                        </w:rPr>
                        <w:t>alt</w:t>
                      </w:r>
                      <w:proofErr w:type="spellEnd"/>
                      <w:r w:rsidRPr="00B21D2F">
                        <w:rPr>
                          <w:rFonts w:asciiTheme="majorHAnsi" w:eastAsia="Times New Roman" w:hAnsiTheme="majorHAnsi" w:cstheme="majorHAnsi"/>
                          <w:lang w:eastAsia="es-CL"/>
                        </w:rPr>
                        <w:t xml:space="preserve"> en imágenes, contrastes adecuados, estructura semántica).</w:t>
                      </w:r>
                    </w:p>
                    <w:p w:rsidR="00D4170E" w:rsidRPr="00B21D2F" w:rsidRDefault="00D4170E" w:rsidP="00D4170E">
                      <w:pPr>
                        <w:spacing w:after="0"/>
                        <w:rPr>
                          <w:rFonts w:asciiTheme="majorHAnsi" w:eastAsia="Times New Roman" w:hAnsiTheme="majorHAnsi" w:cstheme="majorHAnsi"/>
                          <w:sz w:val="24"/>
                          <w:szCs w:val="24"/>
                          <w:lang w:eastAsia="es-CL"/>
                        </w:rPr>
                      </w:pPr>
                    </w:p>
                    <w:p w:rsidR="00D4170E" w:rsidRPr="00B21D2F" w:rsidRDefault="00D4170E" w:rsidP="00D4170E">
                      <w:pPr>
                        <w:spacing w:before="100" w:beforeAutospacing="1" w:after="100" w:afterAutospacing="1"/>
                        <w:outlineLvl w:val="2"/>
                        <w:rPr>
                          <w:rFonts w:asciiTheme="majorHAnsi" w:eastAsia="Times New Roman" w:hAnsiTheme="majorHAnsi" w:cstheme="majorHAnsi"/>
                          <w:b/>
                          <w:bCs/>
                          <w:sz w:val="24"/>
                          <w:szCs w:val="24"/>
                          <w:lang w:eastAsia="es-CL"/>
                        </w:rPr>
                      </w:pPr>
                      <w:r w:rsidRPr="00713BE2">
                        <w:rPr>
                          <w:rFonts w:asciiTheme="majorHAnsi" w:eastAsia="Times New Roman" w:hAnsiTheme="majorHAnsi" w:cstheme="majorHAnsi"/>
                          <w:b/>
                          <w:bCs/>
                          <w:sz w:val="24"/>
                          <w:szCs w:val="24"/>
                          <w:lang w:eastAsia="es-CL"/>
                        </w:rPr>
                        <w:t>Entrega Final:</w:t>
                      </w:r>
                    </w:p>
                    <w:p w:rsidR="00D4170E" w:rsidRPr="00B21D2F" w:rsidRDefault="00D4170E" w:rsidP="00713BE2">
                      <w:pPr>
                        <w:numPr>
                          <w:ilvl w:val="0"/>
                          <w:numId w:val="5"/>
                        </w:numPr>
                        <w:spacing w:before="100" w:beforeAutospacing="1" w:after="100" w:afterAutospacing="1"/>
                        <w:rPr>
                          <w:rFonts w:asciiTheme="majorHAnsi" w:eastAsia="Times New Roman" w:hAnsiTheme="majorHAnsi" w:cstheme="majorHAnsi"/>
                          <w:lang w:eastAsia="es-CL"/>
                        </w:rPr>
                      </w:pPr>
                      <w:r w:rsidRPr="00B21D2F">
                        <w:rPr>
                          <w:rFonts w:asciiTheme="majorHAnsi" w:eastAsia="Times New Roman" w:hAnsiTheme="majorHAnsi" w:cstheme="majorHAnsi"/>
                          <w:lang w:eastAsia="es-CL"/>
                        </w:rPr>
                        <w:t xml:space="preserve">URL de </w:t>
                      </w:r>
                      <w:proofErr w:type="spellStart"/>
                      <w:r w:rsidRPr="00B21D2F">
                        <w:rPr>
                          <w:rFonts w:asciiTheme="majorHAnsi" w:eastAsia="Times New Roman" w:hAnsiTheme="majorHAnsi" w:cstheme="majorHAnsi"/>
                          <w:lang w:eastAsia="es-CL"/>
                        </w:rPr>
                        <w:t>GitHub</w:t>
                      </w:r>
                      <w:proofErr w:type="spellEnd"/>
                      <w:r w:rsidRPr="00B21D2F">
                        <w:rPr>
                          <w:rFonts w:asciiTheme="majorHAnsi" w:eastAsia="Times New Roman" w:hAnsiTheme="majorHAnsi" w:cstheme="majorHAnsi"/>
                          <w:lang w:eastAsia="es-CL"/>
                        </w:rPr>
                        <w:t xml:space="preserve"> con el proyecto o un archivo comprimido con todo el código fuente.</w:t>
                      </w:r>
                    </w:p>
                    <w:p w:rsidR="00D4170E" w:rsidRPr="00B21D2F" w:rsidRDefault="00D4170E" w:rsidP="00713BE2">
                      <w:pPr>
                        <w:numPr>
                          <w:ilvl w:val="0"/>
                          <w:numId w:val="5"/>
                        </w:numPr>
                        <w:spacing w:before="100" w:beforeAutospacing="1" w:after="100" w:afterAutospacing="1"/>
                        <w:rPr>
                          <w:rFonts w:asciiTheme="majorHAnsi" w:eastAsia="Times New Roman" w:hAnsiTheme="majorHAnsi" w:cstheme="majorHAnsi"/>
                          <w:lang w:eastAsia="es-CL"/>
                        </w:rPr>
                      </w:pPr>
                      <w:r w:rsidRPr="00B21D2F">
                        <w:rPr>
                          <w:rFonts w:asciiTheme="majorHAnsi" w:eastAsia="Times New Roman" w:hAnsiTheme="majorHAnsi" w:cstheme="majorHAnsi"/>
                          <w:lang w:eastAsia="es-CL"/>
                        </w:rPr>
                        <w:t>Breve archivo README explicando el enfoque utilizado, las tecnologías implementadas y cualquier instrucción necesaria para ejecutar el proyecto localmente.</w:t>
                      </w:r>
                    </w:p>
                    <w:p w:rsidR="00713BE2" w:rsidRPr="00713BE2" w:rsidRDefault="00713BE2" w:rsidP="00713BE2">
                      <w:pPr>
                        <w:spacing w:before="100" w:beforeAutospacing="1" w:after="100" w:afterAutospacing="1"/>
                        <w:rPr>
                          <w:rFonts w:asciiTheme="majorHAnsi" w:eastAsia="Times New Roman" w:hAnsiTheme="majorHAnsi" w:cstheme="majorHAnsi"/>
                          <w:sz w:val="24"/>
                          <w:szCs w:val="24"/>
                          <w:lang w:eastAsia="es-CL"/>
                        </w:rPr>
                      </w:pPr>
                      <w:r w:rsidRPr="00713BE2">
                        <w:rPr>
                          <w:rFonts w:asciiTheme="majorHAnsi" w:eastAsia="Times New Roman" w:hAnsiTheme="majorHAnsi" w:cstheme="majorHAnsi"/>
                          <w:b/>
                          <w:bCs/>
                          <w:sz w:val="24"/>
                          <w:szCs w:val="24"/>
                          <w:lang w:eastAsia="es-CL"/>
                        </w:rPr>
                        <w:t>Imágenes de referencia:</w:t>
                      </w:r>
                      <w:r w:rsidR="007D52C8" w:rsidRPr="007D52C8">
                        <w:rPr>
                          <w:noProof/>
                          <w:lang w:val="es-CL" w:eastAsia="es-CL"/>
                        </w:rPr>
                        <w:t xml:space="preserve"> </w:t>
                      </w:r>
                    </w:p>
                    <w:p w:rsidR="00713BE2" w:rsidRPr="00713BE2" w:rsidRDefault="00713BE2" w:rsidP="00713BE2">
                      <w:pPr>
                        <w:spacing w:before="100" w:beforeAutospacing="1" w:after="100" w:afterAutospacing="1"/>
                        <w:ind w:left="360"/>
                        <w:rPr>
                          <w:rFonts w:asciiTheme="majorHAnsi" w:eastAsia="Times New Roman" w:hAnsiTheme="majorHAnsi" w:cstheme="majorHAnsi"/>
                          <w:sz w:val="24"/>
                          <w:szCs w:val="24"/>
                          <w:lang w:eastAsia="es-CL"/>
                        </w:rPr>
                      </w:pPr>
                      <w:r w:rsidRPr="00713BE2">
                        <w:rPr>
                          <w:rFonts w:asciiTheme="majorHAnsi" w:eastAsia="Times New Roman" w:hAnsiTheme="majorHAnsi" w:cstheme="majorHAnsi"/>
                          <w:b/>
                          <w:bCs/>
                          <w:sz w:val="24"/>
                          <w:szCs w:val="24"/>
                          <w:lang w:eastAsia="es-CL"/>
                        </w:rPr>
                        <w:t>Versión de escritorio:</w:t>
                      </w:r>
                      <w:r w:rsidRPr="00713BE2">
                        <w:rPr>
                          <w:rFonts w:asciiTheme="majorHAnsi" w:eastAsia="Times New Roman" w:hAnsiTheme="majorHAnsi" w:cstheme="majorHAnsi"/>
                          <w:sz w:val="24"/>
                          <w:szCs w:val="24"/>
                          <w:lang w:eastAsia="es-CL"/>
                        </w:rPr>
                        <w:t xml:space="preserve"> </w:t>
                      </w:r>
                      <w:r w:rsidR="00A233DD">
                        <w:rPr>
                          <w:noProof/>
                          <w:lang w:val="es-CL" w:eastAsia="es-CL"/>
                        </w:rPr>
                        <w:drawing>
                          <wp:inline distT="0" distB="0" distL="0" distR="0" wp14:anchorId="1DE8FB9C" wp14:editId="7C4452E1">
                            <wp:extent cx="5997373" cy="3619500"/>
                            <wp:effectExtent l="0" t="0" r="3810" b="0"/>
                            <wp:docPr id="22" name="Imagen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07383" cy="36255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13BE2" w:rsidRPr="00713BE2" w:rsidRDefault="00713BE2" w:rsidP="00A233DD">
                      <w:pPr>
                        <w:spacing w:before="100" w:beforeAutospacing="1" w:after="100" w:afterAutospacing="1"/>
                        <w:rPr>
                          <w:rFonts w:asciiTheme="majorHAnsi" w:eastAsia="Times New Roman" w:hAnsiTheme="majorHAnsi" w:cstheme="majorHAnsi"/>
                          <w:sz w:val="24"/>
                          <w:szCs w:val="24"/>
                          <w:lang w:eastAsia="es-CL"/>
                        </w:rPr>
                      </w:pPr>
                    </w:p>
                    <w:p w:rsidR="00D4170E" w:rsidRPr="00D4170E" w:rsidRDefault="00D4170E" w:rsidP="00D4170E">
                      <w:pPr>
                        <w:rPr>
                          <w:lang w:bidi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W w:w="12180" w:type="dxa"/>
        <w:tblInd w:w="55" w:type="dxa"/>
        <w:tblCellMar>
          <w:left w:w="115" w:type="dxa"/>
          <w:right w:w="720" w:type="dxa"/>
        </w:tblCellMar>
        <w:tblLook w:val="0000" w:firstRow="0" w:lastRow="0" w:firstColumn="0" w:lastColumn="0" w:noHBand="0" w:noVBand="0"/>
      </w:tblPr>
      <w:tblGrid>
        <w:gridCol w:w="3635"/>
        <w:gridCol w:w="2455"/>
        <w:gridCol w:w="6090"/>
      </w:tblGrid>
      <w:tr w:rsidR="00FB6393" w:rsidTr="00515218">
        <w:trPr>
          <w:trHeight w:val="2970"/>
        </w:trPr>
        <w:tc>
          <w:tcPr>
            <w:tcW w:w="6090" w:type="dxa"/>
            <w:gridSpan w:val="2"/>
          </w:tcPr>
          <w:p w:rsidR="00515218" w:rsidRDefault="00515218" w:rsidP="000B4502"/>
        </w:tc>
        <w:tc>
          <w:tcPr>
            <w:tcW w:w="6090" w:type="dxa"/>
          </w:tcPr>
          <w:p w:rsidR="00515218" w:rsidRDefault="00515218" w:rsidP="000B4502">
            <w:pPr>
              <w:ind w:right="915"/>
            </w:pPr>
          </w:p>
        </w:tc>
      </w:tr>
      <w:tr w:rsidR="00FB6393" w:rsidTr="00515218">
        <w:trPr>
          <w:trHeight w:val="8604"/>
        </w:trPr>
        <w:tc>
          <w:tcPr>
            <w:tcW w:w="3635" w:type="dxa"/>
          </w:tcPr>
          <w:p w:rsidR="000B4502" w:rsidRDefault="007D52C8">
            <w:r>
              <w:br/>
            </w:r>
          </w:p>
        </w:tc>
        <w:tc>
          <w:tcPr>
            <w:tcW w:w="8545" w:type="dxa"/>
            <w:gridSpan w:val="2"/>
          </w:tcPr>
          <w:p w:rsidR="000B4502" w:rsidRDefault="000B4502"/>
        </w:tc>
      </w:tr>
    </w:tbl>
    <w:p w:rsidR="007D52C8" w:rsidRDefault="007D52C8"/>
    <w:p w:rsidR="007D52C8" w:rsidRDefault="007D52C8">
      <w:pPr>
        <w:spacing w:line="259" w:lineRule="auto"/>
      </w:pPr>
      <w:r>
        <w:br w:type="page"/>
      </w:r>
    </w:p>
    <w:p w:rsidR="007D52C8" w:rsidRDefault="00A233DD">
      <w:r>
        <w:rPr>
          <w:noProof/>
          <w:lang w:val="es-CL" w:eastAsia="es-C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4D91EB" wp14:editId="60E3DA3B">
                <wp:simplePos x="0" y="0"/>
                <wp:positionH relativeFrom="margin">
                  <wp:posOffset>444500</wp:posOffset>
                </wp:positionH>
                <wp:positionV relativeFrom="paragraph">
                  <wp:posOffset>546100</wp:posOffset>
                </wp:positionV>
                <wp:extent cx="6657975" cy="9017000"/>
                <wp:effectExtent l="0" t="0" r="9525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7975" cy="901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D52C8" w:rsidRPr="00713BE2" w:rsidRDefault="007D52C8" w:rsidP="00A233DD">
                            <w:pPr>
                              <w:spacing w:before="100" w:beforeAutospacing="1" w:after="100" w:afterAutospacing="1"/>
                              <w:rPr>
                                <w:rFonts w:asciiTheme="majorHAnsi" w:eastAsia="Times New Roman" w:hAnsiTheme="majorHAnsi" w:cstheme="majorHAnsi"/>
                                <w:sz w:val="24"/>
                                <w:szCs w:val="24"/>
                                <w:lang w:eastAsia="es-CL"/>
                              </w:rPr>
                            </w:pPr>
                            <w:r w:rsidRPr="00713BE2">
                              <w:rPr>
                                <w:rFonts w:asciiTheme="majorHAnsi" w:eastAsia="Times New Roman" w:hAnsiTheme="majorHAnsi" w:cstheme="majorHAnsi"/>
                                <w:b/>
                                <w:bCs/>
                                <w:sz w:val="24"/>
                                <w:szCs w:val="24"/>
                                <w:lang w:eastAsia="es-CL"/>
                              </w:rPr>
                              <w:t>Imágenes de referencia:</w:t>
                            </w:r>
                            <w:r w:rsidRPr="007D52C8">
                              <w:rPr>
                                <w:noProof/>
                                <w:lang w:val="es-CL" w:eastAsia="es-CL"/>
                              </w:rPr>
                              <w:t xml:space="preserve"> </w:t>
                            </w:r>
                          </w:p>
                          <w:p w:rsidR="00A233DD" w:rsidRDefault="007D52C8" w:rsidP="007D52C8">
                            <w:pPr>
                              <w:spacing w:before="100" w:beforeAutospacing="1" w:after="100" w:afterAutospacing="1"/>
                              <w:ind w:left="360"/>
                              <w:rPr>
                                <w:rFonts w:asciiTheme="majorHAnsi" w:eastAsia="Times New Roman" w:hAnsiTheme="majorHAnsi" w:cstheme="majorHAnsi"/>
                                <w:b/>
                                <w:bCs/>
                                <w:sz w:val="24"/>
                                <w:szCs w:val="24"/>
                                <w:lang w:eastAsia="es-CL"/>
                              </w:rPr>
                            </w:pPr>
                            <w:r w:rsidRPr="00713BE2">
                              <w:rPr>
                                <w:rFonts w:asciiTheme="majorHAnsi" w:eastAsia="Times New Roman" w:hAnsiTheme="majorHAnsi" w:cstheme="majorHAnsi"/>
                                <w:b/>
                                <w:bCs/>
                                <w:sz w:val="24"/>
                                <w:szCs w:val="24"/>
                                <w:lang w:eastAsia="es-CL"/>
                              </w:rPr>
                              <w:t>Versi</w:t>
                            </w:r>
                            <w:bookmarkStart w:id="0" w:name="_GoBack"/>
                            <w:bookmarkEnd w:id="0"/>
                            <w:r w:rsidRPr="00713BE2">
                              <w:rPr>
                                <w:rFonts w:asciiTheme="majorHAnsi" w:eastAsia="Times New Roman" w:hAnsiTheme="majorHAnsi" w:cstheme="majorHAnsi"/>
                                <w:b/>
                                <w:bCs/>
                                <w:sz w:val="24"/>
                                <w:szCs w:val="24"/>
                                <w:lang w:eastAsia="es-CL"/>
                              </w:rPr>
                              <w:t>ón móvil:</w:t>
                            </w:r>
                          </w:p>
                          <w:p w:rsidR="007D52C8" w:rsidRPr="00713BE2" w:rsidRDefault="007D52C8" w:rsidP="007D52C8">
                            <w:pPr>
                              <w:spacing w:before="100" w:beforeAutospacing="1" w:after="100" w:afterAutospacing="1"/>
                              <w:ind w:left="360"/>
                              <w:rPr>
                                <w:rFonts w:asciiTheme="majorHAnsi" w:eastAsia="Times New Roman" w:hAnsiTheme="majorHAnsi" w:cstheme="majorHAnsi"/>
                                <w:sz w:val="24"/>
                                <w:szCs w:val="24"/>
                                <w:lang w:eastAsia="es-CL"/>
                              </w:rPr>
                            </w:pPr>
                            <w:r w:rsidRPr="00713BE2">
                              <w:rPr>
                                <w:rFonts w:asciiTheme="majorHAnsi" w:eastAsia="Times New Roman" w:hAnsiTheme="majorHAnsi" w:cstheme="majorHAnsi"/>
                                <w:sz w:val="24"/>
                                <w:szCs w:val="24"/>
                                <w:lang w:eastAsia="es-CL"/>
                              </w:rPr>
                              <w:t xml:space="preserve"> </w:t>
                            </w:r>
                            <w:r w:rsidR="00A233DD">
                              <w:rPr>
                                <w:rFonts w:asciiTheme="majorHAnsi" w:eastAsia="Times New Roman" w:hAnsiTheme="majorHAnsi" w:cstheme="majorHAnsi"/>
                                <w:noProof/>
                                <w:sz w:val="24"/>
                                <w:szCs w:val="24"/>
                                <w:lang w:val="es-CL" w:eastAsia="es-CL"/>
                              </w:rPr>
                              <w:drawing>
                                <wp:inline distT="0" distB="0" distL="0" distR="0" wp14:anchorId="3F5053E2" wp14:editId="07AED787">
                                  <wp:extent cx="1727200" cy="8195488"/>
                                  <wp:effectExtent l="0" t="0" r="6350" b="0"/>
                                  <wp:docPr id="23" name="Imagen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agen (49)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29651" cy="82071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D52C8" w:rsidRPr="00D4170E" w:rsidRDefault="007D52C8" w:rsidP="007D52C8">
                            <w:pPr>
                              <w:rPr>
                                <w:lang w:bidi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D91EB" id="Cuadro de texto 19" o:spid="_x0000_s1030" type="#_x0000_t202" style="position:absolute;margin-left:35pt;margin-top:43pt;width:524.25pt;height:710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" fillcolor="white [3201]" stroked="f" strokeweight=".5pt">
                <v:textbox>
                  <w:txbxContent>
                    <w:p w:rsidR="007D52C8" w:rsidRPr="00713BE2" w:rsidRDefault="007D52C8" w:rsidP="00A233DD">
                      <w:pPr>
                        <w:spacing w:before="100" w:beforeAutospacing="1" w:after="100" w:afterAutospacing="1"/>
                        <w:rPr>
                          <w:rFonts w:asciiTheme="majorHAnsi" w:eastAsia="Times New Roman" w:hAnsiTheme="majorHAnsi" w:cstheme="majorHAnsi"/>
                          <w:sz w:val="24"/>
                          <w:szCs w:val="24"/>
                          <w:lang w:eastAsia="es-CL"/>
                        </w:rPr>
                      </w:pPr>
                      <w:r w:rsidRPr="00713BE2">
                        <w:rPr>
                          <w:rFonts w:asciiTheme="majorHAnsi" w:eastAsia="Times New Roman" w:hAnsiTheme="majorHAnsi" w:cstheme="majorHAnsi"/>
                          <w:b/>
                          <w:bCs/>
                          <w:sz w:val="24"/>
                          <w:szCs w:val="24"/>
                          <w:lang w:eastAsia="es-CL"/>
                        </w:rPr>
                        <w:t>Imágenes de referencia:</w:t>
                      </w:r>
                      <w:r w:rsidRPr="007D52C8">
                        <w:rPr>
                          <w:noProof/>
                          <w:lang w:val="es-CL" w:eastAsia="es-CL"/>
                        </w:rPr>
                        <w:t xml:space="preserve"> </w:t>
                      </w:r>
                    </w:p>
                    <w:p w:rsidR="00A233DD" w:rsidRDefault="007D52C8" w:rsidP="007D52C8">
                      <w:pPr>
                        <w:spacing w:before="100" w:beforeAutospacing="1" w:after="100" w:afterAutospacing="1"/>
                        <w:ind w:left="360"/>
                        <w:rPr>
                          <w:rFonts w:asciiTheme="majorHAnsi" w:eastAsia="Times New Roman" w:hAnsiTheme="majorHAnsi" w:cstheme="majorHAnsi"/>
                          <w:b/>
                          <w:bCs/>
                          <w:sz w:val="24"/>
                          <w:szCs w:val="24"/>
                          <w:lang w:eastAsia="es-CL"/>
                        </w:rPr>
                      </w:pPr>
                      <w:r w:rsidRPr="00713BE2">
                        <w:rPr>
                          <w:rFonts w:asciiTheme="majorHAnsi" w:eastAsia="Times New Roman" w:hAnsiTheme="majorHAnsi" w:cstheme="majorHAnsi"/>
                          <w:b/>
                          <w:bCs/>
                          <w:sz w:val="24"/>
                          <w:szCs w:val="24"/>
                          <w:lang w:eastAsia="es-CL"/>
                        </w:rPr>
                        <w:t>Versi</w:t>
                      </w:r>
                      <w:bookmarkStart w:id="1" w:name="_GoBack"/>
                      <w:bookmarkEnd w:id="1"/>
                      <w:r w:rsidRPr="00713BE2">
                        <w:rPr>
                          <w:rFonts w:asciiTheme="majorHAnsi" w:eastAsia="Times New Roman" w:hAnsiTheme="majorHAnsi" w:cstheme="majorHAnsi"/>
                          <w:b/>
                          <w:bCs/>
                          <w:sz w:val="24"/>
                          <w:szCs w:val="24"/>
                          <w:lang w:eastAsia="es-CL"/>
                        </w:rPr>
                        <w:t>ón móvil:</w:t>
                      </w:r>
                    </w:p>
                    <w:p w:rsidR="007D52C8" w:rsidRPr="00713BE2" w:rsidRDefault="007D52C8" w:rsidP="007D52C8">
                      <w:pPr>
                        <w:spacing w:before="100" w:beforeAutospacing="1" w:after="100" w:afterAutospacing="1"/>
                        <w:ind w:left="360"/>
                        <w:rPr>
                          <w:rFonts w:asciiTheme="majorHAnsi" w:eastAsia="Times New Roman" w:hAnsiTheme="majorHAnsi" w:cstheme="majorHAnsi"/>
                          <w:sz w:val="24"/>
                          <w:szCs w:val="24"/>
                          <w:lang w:eastAsia="es-CL"/>
                        </w:rPr>
                      </w:pPr>
                      <w:r w:rsidRPr="00713BE2">
                        <w:rPr>
                          <w:rFonts w:asciiTheme="majorHAnsi" w:eastAsia="Times New Roman" w:hAnsiTheme="majorHAnsi" w:cstheme="majorHAnsi"/>
                          <w:sz w:val="24"/>
                          <w:szCs w:val="24"/>
                          <w:lang w:eastAsia="es-CL"/>
                        </w:rPr>
                        <w:t xml:space="preserve"> </w:t>
                      </w:r>
                      <w:r w:rsidR="00A233DD">
                        <w:rPr>
                          <w:rFonts w:asciiTheme="majorHAnsi" w:eastAsia="Times New Roman" w:hAnsiTheme="majorHAnsi" w:cstheme="majorHAnsi"/>
                          <w:noProof/>
                          <w:sz w:val="24"/>
                          <w:szCs w:val="24"/>
                          <w:lang w:val="es-CL" w:eastAsia="es-CL"/>
                        </w:rPr>
                        <w:drawing>
                          <wp:inline distT="0" distB="0" distL="0" distR="0" wp14:anchorId="3F5053E2" wp14:editId="07AED787">
                            <wp:extent cx="1727200" cy="8195488"/>
                            <wp:effectExtent l="0" t="0" r="6350" b="0"/>
                            <wp:docPr id="23" name="Imagen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imagen (49)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29651" cy="82071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D52C8" w:rsidRPr="00D4170E" w:rsidRDefault="007D52C8" w:rsidP="007D52C8">
                      <w:pPr>
                        <w:rPr>
                          <w:lang w:bidi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W w:w="12180" w:type="dxa"/>
        <w:tblInd w:w="55" w:type="dxa"/>
        <w:tblCellMar>
          <w:left w:w="115" w:type="dxa"/>
          <w:right w:w="720" w:type="dxa"/>
        </w:tblCellMar>
        <w:tblLook w:val="0000" w:firstRow="0" w:lastRow="0" w:firstColumn="0" w:lastColumn="0" w:noHBand="0" w:noVBand="0"/>
      </w:tblPr>
      <w:tblGrid>
        <w:gridCol w:w="12180"/>
      </w:tblGrid>
      <w:tr w:rsidR="00FB6393" w:rsidTr="00515218">
        <w:trPr>
          <w:trHeight w:val="2727"/>
        </w:trPr>
        <w:tc>
          <w:tcPr>
            <w:tcW w:w="12180" w:type="dxa"/>
            <w:vAlign w:val="center"/>
          </w:tcPr>
          <w:p w:rsidR="000B4502" w:rsidRPr="000B4502" w:rsidRDefault="000B4502" w:rsidP="0081425F">
            <w:pPr>
              <w:ind w:left="720" w:right="1335"/>
            </w:pPr>
          </w:p>
        </w:tc>
      </w:tr>
      <w:tr w:rsidR="00FB6393" w:rsidTr="00A1111B">
        <w:trPr>
          <w:trHeight w:val="630"/>
        </w:trPr>
        <w:tc>
          <w:tcPr>
            <w:tcW w:w="12180" w:type="dxa"/>
            <w:vAlign w:val="bottom"/>
          </w:tcPr>
          <w:p w:rsidR="00A1111B" w:rsidRDefault="00A1111B" w:rsidP="0081425F">
            <w:pPr>
              <w:ind w:left="720" w:right="1875"/>
              <w:jc w:val="right"/>
              <w:rPr>
                <w:noProof/>
              </w:rPr>
            </w:pPr>
            <w:r>
              <w:rPr>
                <w:noProof/>
                <w:lang w:bidi="es-ES"/>
              </w:rPr>
              <w:t>Página 2</w:t>
            </w:r>
          </w:p>
        </w:tc>
      </w:tr>
    </w:tbl>
    <w:p w:rsidR="00392FA9" w:rsidRDefault="00392FA9"/>
    <w:sectPr w:rsidR="00392FA9" w:rsidSect="0081425F">
      <w:pgSz w:w="11906" w:h="16838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等线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E054DD"/>
    <w:multiLevelType w:val="multilevel"/>
    <w:tmpl w:val="C5A60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396305E"/>
    <w:multiLevelType w:val="multilevel"/>
    <w:tmpl w:val="9F7E4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7A51D4A"/>
    <w:multiLevelType w:val="multilevel"/>
    <w:tmpl w:val="BC324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D9A7533"/>
    <w:multiLevelType w:val="multilevel"/>
    <w:tmpl w:val="011A8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8EF3370"/>
    <w:multiLevelType w:val="multilevel"/>
    <w:tmpl w:val="FC62BFD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attachedTemplate r:id="rId1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70E"/>
    <w:rsid w:val="00021C04"/>
    <w:rsid w:val="000B4502"/>
    <w:rsid w:val="001069CD"/>
    <w:rsid w:val="001631B2"/>
    <w:rsid w:val="00392FA9"/>
    <w:rsid w:val="004A20CF"/>
    <w:rsid w:val="00515218"/>
    <w:rsid w:val="00572A71"/>
    <w:rsid w:val="005C4375"/>
    <w:rsid w:val="00713BE2"/>
    <w:rsid w:val="007A0EA4"/>
    <w:rsid w:val="007D52C8"/>
    <w:rsid w:val="0081425F"/>
    <w:rsid w:val="009925CB"/>
    <w:rsid w:val="00A1111B"/>
    <w:rsid w:val="00A233DD"/>
    <w:rsid w:val="00D4170E"/>
    <w:rsid w:val="00D76AB2"/>
    <w:rsid w:val="00FB6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50B68"/>
  <w15:chartTrackingRefBased/>
  <w15:docId w15:val="{E64BDD9C-7A63-4642-817D-2FA5BB5BF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6393"/>
    <w:pPr>
      <w:spacing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76A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76A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B45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FB6393"/>
    <w:pPr>
      <w:spacing w:after="0"/>
      <w:ind w:left="720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FB6393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B4502"/>
    <w:pPr>
      <w:numPr>
        <w:ilvl w:val="1"/>
      </w:numPr>
      <w:ind w:left="720"/>
    </w:pPr>
    <w:rPr>
      <w:rFonts w:eastAsiaTheme="minorEastAsia"/>
      <w:color w:val="F2F2F2" w:themeColor="background1" w:themeShade="F2"/>
      <w:spacing w:val="15"/>
      <w:sz w:val="48"/>
    </w:rPr>
  </w:style>
  <w:style w:type="character" w:customStyle="1" w:styleId="SubttuloCar">
    <w:name w:val="Subtítulo Car"/>
    <w:basedOn w:val="Fuentedeprrafopredeter"/>
    <w:link w:val="Subttulo"/>
    <w:uiPriority w:val="11"/>
    <w:rsid w:val="000B4502"/>
    <w:rPr>
      <w:rFonts w:eastAsiaTheme="minorEastAsia"/>
      <w:color w:val="F2F2F2" w:themeColor="background1" w:themeShade="F2"/>
      <w:spacing w:val="15"/>
      <w:sz w:val="48"/>
    </w:rPr>
  </w:style>
  <w:style w:type="character" w:customStyle="1" w:styleId="Ttulo1Car">
    <w:name w:val="Título 1 Car"/>
    <w:basedOn w:val="Fuentedeprrafopredeter"/>
    <w:link w:val="Ttulo1"/>
    <w:uiPriority w:val="9"/>
    <w:rsid w:val="00D76AB2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76A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uiPriority w:val="1"/>
    <w:qFormat/>
    <w:rsid w:val="000B4502"/>
    <w:pPr>
      <w:spacing w:after="0" w:line="240" w:lineRule="auto"/>
    </w:pPr>
  </w:style>
  <w:style w:type="character" w:customStyle="1" w:styleId="Ttulo3Car">
    <w:name w:val="Título 3 Car"/>
    <w:basedOn w:val="Fuentedeprrafopredeter"/>
    <w:link w:val="Ttulo3"/>
    <w:uiPriority w:val="9"/>
    <w:rsid w:val="000B45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713B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ol\AppData\Roaming\Microsoft\Plantillas\Informe%20(tema%20Origen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(tema Origen)</Template>
  <TotalTime>44</TotalTime>
  <Pages>3</Pages>
  <Words>6</Words>
  <Characters>34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caroline cavieres</dc:creator>
  <cp:keywords/>
  <dc:description/>
  <cp:lastModifiedBy>Cuenta Microsoft</cp:lastModifiedBy>
  <cp:revision>1</cp:revision>
  <dcterms:created xsi:type="dcterms:W3CDTF">2024-10-16T15:07:00Z</dcterms:created>
  <dcterms:modified xsi:type="dcterms:W3CDTF">2024-10-16T16:14:00Z</dcterms:modified>
</cp:coreProperties>
</file>